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10630628" w:rsidR="005D6E86" w:rsidRPr="001D1B3C" w:rsidRDefault="00A719A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354DBE1F" w:rsidR="005D6E86" w:rsidRPr="001D1B3C" w:rsidRDefault="009A0FF0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  <w:r w:rsidR="005D6E86" w:rsidRPr="001D1B3C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02</w:t>
            </w:r>
            <w:r w:rsidR="005D6E86" w:rsidRPr="001D1B3C">
              <w:rPr>
                <w:rFonts w:ascii="Arial" w:hAnsi="Arial" w:cs="Arial"/>
              </w:rPr>
              <w:t>.</w:t>
            </w:r>
            <w:r w:rsidR="00A719A6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2DDAC004" w:rsidR="005D6E86" w:rsidRPr="001D1B3C" w:rsidRDefault="00A719A6" w:rsidP="00632B06">
            <w:pPr>
              <w:rPr>
                <w:rFonts w:ascii="Arial" w:hAnsi="Arial" w:cs="Arial"/>
              </w:rPr>
            </w:pPr>
            <w:bookmarkStart w:id="0" w:name="OLE_LINK1"/>
            <w:bookmarkStart w:id="1" w:name="OLE_LINK2"/>
            <w:r>
              <w:rPr>
                <w:rFonts w:ascii="Arial" w:hAnsi="Arial" w:cs="Arial"/>
              </w:rPr>
              <w:t xml:space="preserve">08:20 </w:t>
            </w:r>
            <w:r w:rsidR="005D6E86" w:rsidRPr="001D1B3C">
              <w:rPr>
                <w:rFonts w:ascii="Arial" w:hAnsi="Arial" w:cs="Arial"/>
              </w:rPr>
              <w:t xml:space="preserve">– </w:t>
            </w:r>
            <w:r>
              <w:rPr>
                <w:rFonts w:ascii="Arial" w:hAnsi="Arial" w:cs="Arial"/>
              </w:rPr>
              <w:t>11</w:t>
            </w:r>
            <w:r w:rsidR="005D6E86" w:rsidRPr="001D1B3C">
              <w:rPr>
                <w:rFonts w:ascii="Arial" w:hAnsi="Arial" w:cs="Arial"/>
              </w:rPr>
              <w:t>:</w:t>
            </w:r>
            <w:bookmarkEnd w:id="0"/>
            <w:bookmarkEnd w:id="1"/>
            <w:r>
              <w:rPr>
                <w:rFonts w:ascii="Arial" w:hAnsi="Arial" w:cs="Arial"/>
              </w:rPr>
              <w:t>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7D4C55FD" w:rsidR="005D6E86" w:rsidRPr="001D1B3C" w:rsidRDefault="00A719A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30</w:t>
            </w:r>
            <w:r w:rsidR="005D6E86" w:rsidRPr="001D1B3C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15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2" w:name="OLE_LINK10"/>
            <w:bookmarkStart w:id="3" w:name="OLE_LINK11"/>
            <w:bookmarkStart w:id="4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26DB15E5" w14:textId="77777777" w:rsidR="00632B06" w:rsidRDefault="009A0FF0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Oggi mi sono dedicato a definire la struttura dei dati che andrò a utilizzare per allenare il modello. La struttura è composta da una cartella principale “data” con 2 sottocartelle, images (contenente le immagini degli oggetti) e label (file di testo con la posizione degli oggetti nella foto). Entrambe contengono altre 2 sottocartelle, val e train. Train fornisce </w:t>
            </w:r>
            <w:r w:rsidR="00590EF7">
              <w:rPr>
                <w:rFonts w:ascii="Arial" w:hAnsi="Arial" w:cs="Arial"/>
              </w:rPr>
              <w:t xml:space="preserve">dati </w:t>
            </w:r>
            <w:r>
              <w:rPr>
                <w:rFonts w:ascii="Arial" w:hAnsi="Arial" w:cs="Arial"/>
              </w:rPr>
              <w:t>usat</w:t>
            </w:r>
            <w:r w:rsidR="00590EF7">
              <w:rPr>
                <w:rFonts w:ascii="Arial" w:hAnsi="Arial" w:cs="Arial"/>
              </w:rPr>
              <w:t xml:space="preserve">i </w:t>
            </w:r>
            <w:r>
              <w:rPr>
                <w:rFonts w:ascii="Arial" w:hAnsi="Arial" w:cs="Arial"/>
              </w:rPr>
              <w:t>per addestrare</w:t>
            </w:r>
            <w:r w:rsidR="00590EF7">
              <w:rPr>
                <w:rFonts w:ascii="Arial" w:hAnsi="Arial" w:cs="Arial"/>
              </w:rPr>
              <w:t xml:space="preserve"> mentre val contiene dati che servono al modello per valutare come sta andado il training.</w:t>
            </w:r>
          </w:p>
          <w:p w14:paraId="654295A8" w14:textId="77777777" w:rsidR="00590EF7" w:rsidRDefault="00590EF7" w:rsidP="00AB580C">
            <w:pPr>
              <w:rPr>
                <w:rFonts w:ascii="Arial" w:hAnsi="Arial" w:cs="Arial"/>
              </w:rPr>
            </w:pPr>
          </w:p>
          <w:p w14:paraId="6A9EF427" w14:textId="77777777" w:rsidR="00590EF7" w:rsidRDefault="00590EF7" w:rsidP="00AB580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 xml:space="preserve">Dopo aver caricato la struttura dei dati su google drive ho creato un notebook su colab, sono partito da un file di base fornito da questa repo: </w:t>
            </w:r>
            <w:hyperlink r:id="rId8" w:history="1">
              <w:r w:rsidRPr="00590EF7">
                <w:rPr>
                  <w:rStyle w:val="Collegamentoipertestuale"/>
                  <w:rFonts w:ascii="Arial" w:hAnsi="Arial" w:cs="Arial"/>
                  <w:sz w:val="20"/>
                  <w:szCs w:val="20"/>
                </w:rPr>
                <w:t>https://github.com/computervisioneng/train-yolov8-object-detector-google-drive-google-colab</w:t>
              </w:r>
            </w:hyperlink>
          </w:p>
          <w:p w14:paraId="1B2857A3" w14:textId="77777777" w:rsidR="00590EF7" w:rsidRDefault="00590EF7" w:rsidP="00AB580C">
            <w:pPr>
              <w:rPr>
                <w:rFonts w:ascii="Arial" w:hAnsi="Arial" w:cs="Arial"/>
              </w:rPr>
            </w:pPr>
          </w:p>
          <w:p w14:paraId="73CF22CF" w14:textId="77777777" w:rsidR="00590EF7" w:rsidRDefault="00590EF7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 questo punto ho eseguito il mio primo tentativo di training con 100 immagini, 80 train e 20 val. Una volta finito ho provato a scattare due foto e inserirle nel modello per fare un rapido test sul risultato. Il risultato è stato piuttosto deludente perché su 4 oggetti me ne a riconosciti 2 di cui uno sbagliato.</w:t>
            </w:r>
          </w:p>
          <w:p w14:paraId="3BD5B5AE" w14:textId="77777777" w:rsidR="00590EF7" w:rsidRDefault="00590EF7" w:rsidP="00AB580C">
            <w:pPr>
              <w:rPr>
                <w:rFonts w:ascii="Arial" w:hAnsi="Arial" w:cs="Arial"/>
              </w:rPr>
            </w:pPr>
          </w:p>
          <w:p w14:paraId="3BDFF3E9" w14:textId="07387116" w:rsidR="00590EF7" w:rsidRPr="001D1B3C" w:rsidRDefault="00590EF7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Nel pomeriggio ho provato a generare molti più dati (500 immagini) in modo da fornire al modello una mole di dati molto più sostanziosa</w:t>
            </w:r>
            <w:r w:rsidR="001940C3">
              <w:rPr>
                <w:rFonts w:ascii="Arial" w:hAnsi="Arial" w:cs="Arial"/>
              </w:rPr>
              <w:t>. Purtroppo questo processo richiede tanto tempo quindi ho dovuto fare altro legato la documentazione (e il diario).</w:t>
            </w:r>
          </w:p>
        </w:tc>
      </w:tr>
      <w:bookmarkEnd w:id="2"/>
      <w:bookmarkEnd w:id="3"/>
      <w:bookmarkEnd w:id="4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77777777" w:rsidR="00632B06" w:rsidRPr="001D1B3C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35755906" w:rsidR="00632B06" w:rsidRPr="001D1B3C" w:rsidRDefault="00A3175C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orario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50E45CE7" w:rsidR="00632B06" w:rsidRPr="001D1B3C" w:rsidRDefault="00A3175C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Testare il training effettuato nella giornata precedente e migliorare i risultati ottenuti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3DD0BE8D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D63D1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C44CD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02CA20E8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AC44CD">
            <w:rPr>
              <w:rFonts w:ascii="Arial" w:hAnsi="Arial" w:cs="Arial"/>
            </w:rPr>
            <w:t>Perplexity AI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7D76343B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C44CD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C44CD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5" w:name="_Hlk219186319"/>
    </w:p>
    <w:sdt>
      <w:sdtPr>
        <w:rPr>
          <w:rFonts w:ascii="Arial" w:hAnsi="Arial" w:cs="Arial"/>
        </w:rPr>
        <w:alias w:val="Prompt AI"/>
        <w:tag w:val="Prompt AI"/>
        <w:id w:val="-661308999"/>
        <w:placeholder>
          <w:docPart w:val="6043C4EFD98A4CC3927C6CBC295759B1"/>
        </w:placeholder>
        <w15:color w:val="C0C0C0"/>
      </w:sdtPr>
      <w:sdtContent>
        <w:p w14:paraId="602661E2" w14:textId="26B7952D" w:rsidR="00872C0D" w:rsidRDefault="00AC44CD" w:rsidP="00872C0D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C44CD">
            <w:rPr>
              <w:rFonts w:ascii="Arial" w:hAnsi="Arial" w:cs="Arial"/>
            </w:rPr>
            <w:t>Mi spieghi la differenza tra la cartella train e quella val? A livello di scopo</w:t>
          </w:r>
        </w:p>
      </w:sdtContent>
    </w:sdt>
    <w:p w14:paraId="3B8617A2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2245775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5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Content>
        <w:p w14:paraId="5A767ECD" w14:textId="77777777" w:rsidR="00AC44CD" w:rsidRPr="00AC44CD" w:rsidRDefault="00AC44CD" w:rsidP="00AC44CD">
          <w:pPr>
            <w:pStyle w:val="Nessunaspaziatura"/>
            <w:rPr>
              <w:rFonts w:ascii="Arial" w:hAnsi="Arial" w:cs="Arial"/>
            </w:rPr>
          </w:pPr>
          <w:r w:rsidRPr="00AC44CD">
            <w:rPr>
              <w:rFonts w:ascii="Arial" w:hAnsi="Arial" w:cs="Arial"/>
            </w:rPr>
            <w:t>A livello di scopo:</w:t>
          </w:r>
        </w:p>
        <w:p w14:paraId="0EEB77A3" w14:textId="77777777" w:rsidR="00AC44CD" w:rsidRPr="00AC44CD" w:rsidRDefault="00AC44CD" w:rsidP="00AC44CD">
          <w:pPr>
            <w:pStyle w:val="Nessunaspaziatura"/>
            <w:numPr>
              <w:ilvl w:val="0"/>
              <w:numId w:val="22"/>
            </w:numPr>
            <w:spacing w:line="276" w:lineRule="auto"/>
            <w:rPr>
              <w:rFonts w:ascii="Arial" w:hAnsi="Arial" w:cs="Arial"/>
            </w:rPr>
          </w:pPr>
          <w:r w:rsidRPr="00AC44CD">
            <w:rPr>
              <w:rFonts w:ascii="Arial" w:hAnsi="Arial" w:cs="Arial"/>
              <w:b/>
              <w:bCs/>
            </w:rPr>
            <w:t>train</w:t>
          </w:r>
          <w:r w:rsidRPr="00AC44CD">
            <w:rPr>
              <w:rFonts w:ascii="Arial" w:hAnsi="Arial" w:cs="Arial"/>
            </w:rPr>
            <w:t>: contiene le immagini (e i .txt YOLO) usate per </w:t>
          </w:r>
          <w:r w:rsidRPr="00AC44CD">
            <w:rPr>
              <w:rFonts w:ascii="Arial" w:hAnsi="Arial" w:cs="Arial"/>
              <w:b/>
              <w:bCs/>
            </w:rPr>
            <w:t>addestrare</w:t>
          </w:r>
          <w:r w:rsidRPr="00AC44CD">
            <w:rPr>
              <w:rFonts w:ascii="Arial" w:hAnsi="Arial" w:cs="Arial"/>
            </w:rPr>
            <w:t> il modello.</w:t>
          </w:r>
        </w:p>
        <w:p w14:paraId="7A5950AC" w14:textId="77777777" w:rsidR="00AC44CD" w:rsidRPr="00AC44CD" w:rsidRDefault="00AC44CD" w:rsidP="00AC44CD">
          <w:pPr>
            <w:pStyle w:val="Nessunaspaziatura"/>
            <w:numPr>
              <w:ilvl w:val="1"/>
              <w:numId w:val="22"/>
            </w:numPr>
            <w:spacing w:line="276" w:lineRule="auto"/>
            <w:rPr>
              <w:rFonts w:ascii="Arial" w:hAnsi="Arial" w:cs="Arial"/>
            </w:rPr>
          </w:pPr>
          <w:r w:rsidRPr="00AC44CD">
            <w:rPr>
              <w:rFonts w:ascii="Arial" w:hAnsi="Arial" w:cs="Arial"/>
            </w:rPr>
            <w:t>Qui la rete impara i pesi: vede l’immagine, confronta le sue predizioni con le label, calcola l’errore e aggiorna i parametri.</w:t>
          </w:r>
        </w:p>
        <w:p w14:paraId="4F78D9FC" w14:textId="77777777" w:rsidR="00AC44CD" w:rsidRPr="00AC44CD" w:rsidRDefault="00AC44CD" w:rsidP="00AC44CD">
          <w:pPr>
            <w:pStyle w:val="Nessunaspaziatura"/>
            <w:numPr>
              <w:ilvl w:val="1"/>
              <w:numId w:val="22"/>
            </w:numPr>
            <w:spacing w:line="276" w:lineRule="auto"/>
            <w:rPr>
              <w:rFonts w:ascii="Arial" w:hAnsi="Arial" w:cs="Arial"/>
            </w:rPr>
          </w:pPr>
          <w:r w:rsidRPr="00AC44CD">
            <w:rPr>
              <w:rFonts w:ascii="Arial" w:hAnsi="Arial" w:cs="Arial"/>
            </w:rPr>
            <w:t>Viene usato ad ogni epoca, più volte, finché la loss scende.</w:t>
          </w:r>
        </w:p>
        <w:p w14:paraId="6A4F69FE" w14:textId="77777777" w:rsidR="00AC44CD" w:rsidRPr="00AC44CD" w:rsidRDefault="00AC44CD" w:rsidP="00AC44CD">
          <w:pPr>
            <w:pStyle w:val="Nessunaspaziatura"/>
            <w:numPr>
              <w:ilvl w:val="0"/>
              <w:numId w:val="22"/>
            </w:numPr>
            <w:spacing w:line="276" w:lineRule="auto"/>
            <w:rPr>
              <w:rFonts w:ascii="Arial" w:hAnsi="Arial" w:cs="Arial"/>
            </w:rPr>
          </w:pPr>
          <w:r w:rsidRPr="00AC44CD">
            <w:rPr>
              <w:rFonts w:ascii="Arial" w:hAnsi="Arial" w:cs="Arial"/>
              <w:b/>
              <w:bCs/>
            </w:rPr>
            <w:t>val</w:t>
          </w:r>
          <w:r w:rsidRPr="00AC44CD">
            <w:rPr>
              <w:rFonts w:ascii="Arial" w:hAnsi="Arial" w:cs="Arial"/>
            </w:rPr>
            <w:t> (validation): contiene immagini/label </w:t>
          </w:r>
          <w:r w:rsidRPr="00AC44CD">
            <w:rPr>
              <w:rFonts w:ascii="Arial" w:hAnsi="Arial" w:cs="Arial"/>
              <w:b/>
              <w:bCs/>
            </w:rPr>
            <w:t>non usate per aggiornare i pesi</w:t>
          </w:r>
          <w:r w:rsidRPr="00AC44CD">
            <w:rPr>
              <w:rFonts w:ascii="Arial" w:hAnsi="Arial" w:cs="Arial"/>
            </w:rPr>
            <w:t>, ma solo per </w:t>
          </w:r>
          <w:r w:rsidRPr="00AC44CD">
            <w:rPr>
              <w:rFonts w:ascii="Arial" w:hAnsi="Arial" w:cs="Arial"/>
              <w:b/>
              <w:bCs/>
            </w:rPr>
            <w:t>valutare</w:t>
          </w:r>
          <w:r w:rsidRPr="00AC44CD">
            <w:rPr>
              <w:rFonts w:ascii="Arial" w:hAnsi="Arial" w:cs="Arial"/>
            </w:rPr>
            <w:t> come sta andando il training.</w:t>
          </w:r>
        </w:p>
        <w:p w14:paraId="03A22020" w14:textId="77777777" w:rsidR="00AC44CD" w:rsidRPr="00AC44CD" w:rsidRDefault="00AC44CD" w:rsidP="00AC44CD">
          <w:pPr>
            <w:pStyle w:val="Nessunaspaziatura"/>
            <w:numPr>
              <w:ilvl w:val="1"/>
              <w:numId w:val="22"/>
            </w:numPr>
            <w:spacing w:line="276" w:lineRule="auto"/>
            <w:rPr>
              <w:rFonts w:ascii="Arial" w:hAnsi="Arial" w:cs="Arial"/>
            </w:rPr>
          </w:pPr>
          <w:r w:rsidRPr="00AC44CD">
            <w:rPr>
              <w:rFonts w:ascii="Arial" w:hAnsi="Arial" w:cs="Arial"/>
            </w:rPr>
            <w:t>Viene usata alla fine di ogni epoca per calcolare mAP, precision, recall, ecc.</w:t>
          </w:r>
        </w:p>
        <w:p w14:paraId="7DB71FD9" w14:textId="77777777" w:rsidR="00AC44CD" w:rsidRPr="00AC44CD" w:rsidRDefault="00AC44CD" w:rsidP="00AC44CD">
          <w:pPr>
            <w:pStyle w:val="Nessunaspaziatura"/>
            <w:numPr>
              <w:ilvl w:val="1"/>
              <w:numId w:val="22"/>
            </w:numPr>
            <w:spacing w:line="276" w:lineRule="auto"/>
            <w:rPr>
              <w:rFonts w:ascii="Arial" w:hAnsi="Arial" w:cs="Arial"/>
            </w:rPr>
          </w:pPr>
          <w:r w:rsidRPr="00AC44CD">
            <w:rPr>
              <w:rFonts w:ascii="Arial" w:hAnsi="Arial" w:cs="Arial"/>
            </w:rPr>
            <w:t>Serve a capire se il modello sta </w:t>
          </w:r>
          <w:r w:rsidRPr="00AC44CD">
            <w:rPr>
              <w:rFonts w:ascii="Arial" w:hAnsi="Arial" w:cs="Arial"/>
              <w:b/>
              <w:bCs/>
            </w:rPr>
            <w:t>generalizzando</w:t>
          </w:r>
          <w:r w:rsidRPr="00AC44CD">
            <w:rPr>
              <w:rFonts w:ascii="Arial" w:hAnsi="Arial" w:cs="Arial"/>
            </w:rPr>
            <w:t> o se sta facendo overfitting sul train (train va su, val rimane bassa o peggiora).</w:t>
          </w:r>
        </w:p>
        <w:p w14:paraId="754DB8D2" w14:textId="77777777" w:rsidR="00AC44CD" w:rsidRPr="00AC44CD" w:rsidRDefault="00AC44CD" w:rsidP="00AC44CD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AC44CD">
            <w:rPr>
              <w:rFonts w:ascii="Arial" w:hAnsi="Arial" w:cs="Arial"/>
            </w:rPr>
            <w:t>In pratica:</w:t>
          </w:r>
        </w:p>
        <w:p w14:paraId="41B84D32" w14:textId="77777777" w:rsidR="00AC44CD" w:rsidRPr="00AC44CD" w:rsidRDefault="00AC44CD" w:rsidP="00AC44CD">
          <w:pPr>
            <w:pStyle w:val="Nessunaspaziatura"/>
            <w:numPr>
              <w:ilvl w:val="0"/>
              <w:numId w:val="23"/>
            </w:numPr>
            <w:spacing w:line="276" w:lineRule="auto"/>
            <w:rPr>
              <w:rFonts w:ascii="Arial" w:hAnsi="Arial" w:cs="Arial"/>
            </w:rPr>
          </w:pPr>
          <w:r w:rsidRPr="00AC44CD">
            <w:rPr>
              <w:rFonts w:ascii="Arial" w:hAnsi="Arial" w:cs="Arial"/>
            </w:rPr>
            <w:t>train = dati per </w:t>
          </w:r>
          <w:r w:rsidRPr="00AC44CD">
            <w:rPr>
              <w:rFonts w:ascii="Arial" w:hAnsi="Arial" w:cs="Arial"/>
              <w:b/>
              <w:bCs/>
            </w:rPr>
            <w:t>insegnare</w:t>
          </w:r>
          <w:r w:rsidRPr="00AC44CD">
            <w:rPr>
              <w:rFonts w:ascii="Arial" w:hAnsi="Arial" w:cs="Arial"/>
            </w:rPr>
            <w:t> al modello.</w:t>
          </w:r>
        </w:p>
        <w:p w14:paraId="56764936" w14:textId="77777777" w:rsidR="00AC44CD" w:rsidRPr="00AC44CD" w:rsidRDefault="00AC44CD" w:rsidP="00AC44CD">
          <w:pPr>
            <w:pStyle w:val="Nessunaspaziatura"/>
            <w:numPr>
              <w:ilvl w:val="0"/>
              <w:numId w:val="23"/>
            </w:numPr>
            <w:spacing w:line="276" w:lineRule="auto"/>
            <w:rPr>
              <w:rFonts w:ascii="Arial" w:hAnsi="Arial" w:cs="Arial"/>
            </w:rPr>
          </w:pPr>
          <w:r w:rsidRPr="00AC44CD">
            <w:rPr>
              <w:rFonts w:ascii="Arial" w:hAnsi="Arial" w:cs="Arial"/>
            </w:rPr>
            <w:t>val = dati per </w:t>
          </w:r>
          <w:r w:rsidRPr="00AC44CD">
            <w:rPr>
              <w:rFonts w:ascii="Arial" w:hAnsi="Arial" w:cs="Arial"/>
              <w:b/>
              <w:bCs/>
            </w:rPr>
            <w:t>controllare</w:t>
          </w:r>
          <w:r w:rsidRPr="00AC44CD">
            <w:rPr>
              <w:rFonts w:ascii="Arial" w:hAnsi="Arial" w:cs="Arial"/>
            </w:rPr>
            <w:t> che quello che ha imparato non sia solo “memoria” del train ma funzioni anche su immagini nuove (anche se ancora del tuo dominio).</w:t>
          </w:r>
        </w:p>
        <w:p w14:paraId="7601B5CC" w14:textId="12E3727D" w:rsidR="00624F63" w:rsidRPr="00872C0D" w:rsidRDefault="00000000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</w:p>
      </w:sdtContent>
    </w:sdt>
    <w:p w14:paraId="3AA84B4C" w14:textId="77777777" w:rsidR="00624F63" w:rsidRDefault="00624F63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1C235D5C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C44CD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15:color w:val="C0C0C0"/>
      </w:sdtPr>
      <w:sdtContent>
        <w:p w14:paraId="40D7DA88" w14:textId="028069AE" w:rsidR="00624F63" w:rsidRPr="001D1B3C" w:rsidRDefault="00AC44CD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Avrei cercato su internet e se non trovavo nulla avrei chiesto al docente.</w:t>
          </w:r>
        </w:p>
      </w:sdtContent>
    </w:sdt>
    <w:sectPr w:rsidR="00624F63" w:rsidRPr="001D1B3C" w:rsidSect="00183D28">
      <w:headerReference w:type="default" r:id="rId9"/>
      <w:footerReference w:type="default" r:id="rId10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94F4AB" w14:textId="77777777" w:rsidR="002809A3" w:rsidRDefault="002809A3" w:rsidP="00DC1A1A">
      <w:pPr>
        <w:spacing w:after="0" w:line="240" w:lineRule="auto"/>
      </w:pPr>
      <w:r>
        <w:separator/>
      </w:r>
    </w:p>
    <w:p w14:paraId="557AFFC3" w14:textId="77777777" w:rsidR="002809A3" w:rsidRDefault="002809A3"/>
    <w:p w14:paraId="6AB2CC28" w14:textId="77777777" w:rsidR="002809A3" w:rsidRDefault="002809A3" w:rsidP="00454290"/>
  </w:endnote>
  <w:endnote w:type="continuationSeparator" w:id="0">
    <w:p w14:paraId="399CBFB1" w14:textId="77777777" w:rsidR="002809A3" w:rsidRDefault="002809A3" w:rsidP="00DC1A1A">
      <w:pPr>
        <w:spacing w:after="0" w:line="240" w:lineRule="auto"/>
      </w:pPr>
      <w:r>
        <w:continuationSeparator/>
      </w:r>
    </w:p>
    <w:p w14:paraId="4D72B4D4" w14:textId="77777777" w:rsidR="002809A3" w:rsidRDefault="002809A3"/>
    <w:p w14:paraId="44900674" w14:textId="77777777" w:rsidR="002809A3" w:rsidRDefault="002809A3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16C02697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719A6">
          <w:rPr>
            <w:rFonts w:ascii="Arial" w:hAnsi="Arial" w:cs="Arial"/>
          </w:rPr>
          <w:t xml:space="preserve"> X2SevenVault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2E71FA" w14:textId="77777777" w:rsidR="002809A3" w:rsidRDefault="002809A3" w:rsidP="00DC1A1A">
      <w:pPr>
        <w:spacing w:after="0" w:line="240" w:lineRule="auto"/>
      </w:pPr>
      <w:r>
        <w:separator/>
      </w:r>
    </w:p>
    <w:p w14:paraId="06D77BA2" w14:textId="77777777" w:rsidR="002809A3" w:rsidRDefault="002809A3"/>
    <w:p w14:paraId="13AEBA6A" w14:textId="77777777" w:rsidR="002809A3" w:rsidRDefault="002809A3" w:rsidP="00454290"/>
  </w:footnote>
  <w:footnote w:type="continuationSeparator" w:id="0">
    <w:p w14:paraId="6D5CD2E5" w14:textId="77777777" w:rsidR="002809A3" w:rsidRDefault="002809A3" w:rsidP="00DC1A1A">
      <w:pPr>
        <w:spacing w:after="0" w:line="240" w:lineRule="auto"/>
      </w:pPr>
      <w:r>
        <w:continuationSeparator/>
      </w:r>
    </w:p>
    <w:p w14:paraId="1D139879" w14:textId="77777777" w:rsidR="002809A3" w:rsidRDefault="002809A3"/>
    <w:p w14:paraId="13CD2869" w14:textId="77777777" w:rsidR="002809A3" w:rsidRDefault="002809A3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0B5" w14:textId="461D944D" w:rsidR="007C13BA" w:rsidRPr="00A719A6" w:rsidRDefault="00A719A6" w:rsidP="00454290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Christian Arzani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04D03"/>
    <w:multiLevelType w:val="multilevel"/>
    <w:tmpl w:val="5D14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DEB3C1A"/>
    <w:multiLevelType w:val="multilevel"/>
    <w:tmpl w:val="FF4C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7"/>
  </w:num>
  <w:num w:numId="2" w16cid:durableId="1967395049">
    <w:abstractNumId w:val="14"/>
  </w:num>
  <w:num w:numId="3" w16cid:durableId="560798018">
    <w:abstractNumId w:val="18"/>
  </w:num>
  <w:num w:numId="4" w16cid:durableId="456266356">
    <w:abstractNumId w:val="6"/>
  </w:num>
  <w:num w:numId="5" w16cid:durableId="1952517828">
    <w:abstractNumId w:val="21"/>
  </w:num>
  <w:num w:numId="6" w16cid:durableId="482088381">
    <w:abstractNumId w:val="3"/>
  </w:num>
  <w:num w:numId="7" w16cid:durableId="1543905248">
    <w:abstractNumId w:val="19"/>
  </w:num>
  <w:num w:numId="8" w16cid:durableId="1594119998">
    <w:abstractNumId w:val="10"/>
  </w:num>
  <w:num w:numId="9" w16cid:durableId="849562418">
    <w:abstractNumId w:val="7"/>
  </w:num>
  <w:num w:numId="10" w16cid:durableId="1199708427">
    <w:abstractNumId w:val="9"/>
  </w:num>
  <w:num w:numId="11" w16cid:durableId="1046024604">
    <w:abstractNumId w:val="15"/>
  </w:num>
  <w:num w:numId="12" w16cid:durableId="1521582063">
    <w:abstractNumId w:val="2"/>
  </w:num>
  <w:num w:numId="13" w16cid:durableId="1400208319">
    <w:abstractNumId w:val="5"/>
  </w:num>
  <w:num w:numId="14" w16cid:durableId="1121418896">
    <w:abstractNumId w:val="12"/>
  </w:num>
  <w:num w:numId="15" w16cid:durableId="198932241">
    <w:abstractNumId w:val="8"/>
  </w:num>
  <w:num w:numId="16" w16cid:durableId="419378984">
    <w:abstractNumId w:val="13"/>
  </w:num>
  <w:num w:numId="17" w16cid:durableId="1159079366">
    <w:abstractNumId w:val="22"/>
  </w:num>
  <w:num w:numId="18" w16cid:durableId="495001252">
    <w:abstractNumId w:val="11"/>
  </w:num>
  <w:num w:numId="19" w16cid:durableId="289753360">
    <w:abstractNumId w:val="20"/>
  </w:num>
  <w:num w:numId="20" w16cid:durableId="657273719">
    <w:abstractNumId w:val="4"/>
  </w:num>
  <w:num w:numId="21" w16cid:durableId="1527209842">
    <w:abstractNumId w:val="0"/>
  </w:num>
  <w:num w:numId="22" w16cid:durableId="279070317">
    <w:abstractNumId w:val="16"/>
  </w:num>
  <w:num w:numId="23" w16cid:durableId="9827389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940C3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45E6B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09A3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4290"/>
    <w:rsid w:val="00455C9C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3DC3"/>
    <w:rsid w:val="005906EA"/>
    <w:rsid w:val="00590EF7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527EE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C0989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479E"/>
    <w:rsid w:val="00917C9E"/>
    <w:rsid w:val="009200CB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0FF0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3175C"/>
    <w:rsid w:val="00A43907"/>
    <w:rsid w:val="00A46ABB"/>
    <w:rsid w:val="00A474AD"/>
    <w:rsid w:val="00A475CE"/>
    <w:rsid w:val="00A53A38"/>
    <w:rsid w:val="00A56E6A"/>
    <w:rsid w:val="00A57414"/>
    <w:rsid w:val="00A601F0"/>
    <w:rsid w:val="00A67F0D"/>
    <w:rsid w:val="00A719A6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346D"/>
    <w:rsid w:val="00AB470B"/>
    <w:rsid w:val="00AB580C"/>
    <w:rsid w:val="00AB78BC"/>
    <w:rsid w:val="00AC44CD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07D82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6E5D"/>
    <w:rsid w:val="00CB7A0C"/>
    <w:rsid w:val="00CC1872"/>
    <w:rsid w:val="00CC4568"/>
    <w:rsid w:val="00CC5037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01737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24E0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4802"/>
    <w:rsid w:val="00DD4F96"/>
    <w:rsid w:val="00DD692D"/>
    <w:rsid w:val="00DE2402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11D7"/>
    <w:rsid w:val="00EC2727"/>
    <w:rsid w:val="00EC5A0C"/>
    <w:rsid w:val="00ED022B"/>
    <w:rsid w:val="00ED156C"/>
    <w:rsid w:val="00ED22B8"/>
    <w:rsid w:val="00ED3A93"/>
    <w:rsid w:val="00ED4024"/>
    <w:rsid w:val="00ED405E"/>
    <w:rsid w:val="00ED63D1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character" w:styleId="Menzionenonrisolta">
    <w:name w:val="Unresolved Mention"/>
    <w:basedOn w:val="Carpredefinitoparagrafo"/>
    <w:uiPriority w:val="99"/>
    <w:semiHidden/>
    <w:unhideWhenUsed/>
    <w:rsid w:val="00590E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omputervisioneng/train-yolov8-object-detector-google-drive-google-colab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6043C4EFD98A4CC3927C6CBC295759B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1382732C-0748-43DF-94A9-7792792359FC}"/>
      </w:docPartPr>
      <w:docPartBody>
        <w:p w:rsidR="00DE4EBE" w:rsidRDefault="0080736A" w:rsidP="0080736A">
          <w:pPr>
            <w:pStyle w:val="6043C4EFD98A4CC3927C6CBC295759B11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3B3A61"/>
    <w:rsid w:val="00455C9C"/>
    <w:rsid w:val="0063588A"/>
    <w:rsid w:val="007F4556"/>
    <w:rsid w:val="0080736A"/>
    <w:rsid w:val="009B6C07"/>
    <w:rsid w:val="00BE72BC"/>
    <w:rsid w:val="00CC5037"/>
    <w:rsid w:val="00DE2402"/>
    <w:rsid w:val="00DE4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6043C4EFD98A4CC3927C6CBC295759B11">
    <w:name w:val="6043C4EFD98A4CC3927C6CBC295759B1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39</TotalTime>
  <Pages>2</Pages>
  <Words>500</Words>
  <Characters>2855</Characters>
  <Application>Microsoft Office Word</Application>
  <DocSecurity>0</DocSecurity>
  <Lines>23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X2SevenVault</Company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yku197@cpt.local</cp:lastModifiedBy>
  <cp:revision>10</cp:revision>
  <cp:lastPrinted>2017-03-29T10:57:00Z</cp:lastPrinted>
  <dcterms:created xsi:type="dcterms:W3CDTF">2026-01-19T09:45:00Z</dcterms:created>
  <dcterms:modified xsi:type="dcterms:W3CDTF">2026-02-24T14:24:00Z</dcterms:modified>
</cp:coreProperties>
</file>