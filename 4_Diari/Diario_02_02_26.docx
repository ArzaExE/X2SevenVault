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092693F" w:rsidR="005D6E86" w:rsidRPr="001D1B3C" w:rsidRDefault="00735E0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D4C55FD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262E6BCA" w14:textId="77777777" w:rsidR="00632B06" w:rsidRDefault="00735E0B" w:rsidP="00735E0B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alla documentazione una descrizione per ogni fase/sprint del progetto</w:t>
            </w:r>
          </w:p>
          <w:p w14:paraId="3BDFF3E9" w14:textId="6C1C3040" w:rsidR="00735E0B" w:rsidRPr="00735E0B" w:rsidRDefault="00735E0B" w:rsidP="00735E0B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Diagramma use case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2F62FD12" w:rsidR="00632B06" w:rsidRPr="001D1B3C" w:rsidRDefault="00735E0B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B3685B6" w14:textId="77777777" w:rsidR="00632B06" w:rsidRDefault="00735E0B" w:rsidP="00735E0B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Diagramma ER</w:t>
            </w:r>
          </w:p>
          <w:p w14:paraId="7625903A" w14:textId="774AF0BA" w:rsidR="00735E0B" w:rsidRPr="00735E0B" w:rsidRDefault="00735E0B" w:rsidP="00735E0B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Iniziare lo swimlane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970EFC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5E20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 xml:space="preserve">Nomi </w:t>
          </w:r>
          <w:proofErr w:type="gramStart"/>
          <w:r w:rsidR="000B69E9">
            <w:rPr>
              <w:rStyle w:val="Testosegnaposto"/>
              <w:b/>
              <w:bCs/>
            </w:rPr>
            <w:t>AI</w:t>
          </w:r>
          <w:proofErr w:type="gramEnd"/>
          <w:r w:rsidR="000B69E9">
            <w:rPr>
              <w:rStyle w:val="Testosegnaposto"/>
              <w:b/>
              <w:bCs/>
            </w:rPr>
            <w:t xml:space="preserve">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42DE9127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3C0D853"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5E20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:showingPlcHdr/>
        <w15:color w:val="C0C0C0"/>
      </w:sdtPr>
      <w:sdtContent>
        <w:p w14:paraId="602661E2" w14:textId="31B06A31" w:rsidR="00872C0D" w:rsidRDefault="00695E20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>Fare clic o toccare qui per immettere il testo.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7601B5CC" w14:textId="38221747" w:rsidR="00624F63" w:rsidRPr="00872C0D" w:rsidRDefault="00695E2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695E20">
            <w:rPr>
              <w:rFonts w:ascii="Arial" w:hAnsi="Arial" w:cs="Arial"/>
            </w:rPr>
            <w:t xml:space="preserve">Per questo capitolo di documentazione </w:t>
          </w:r>
          <w:r w:rsidR="004D55C6">
            <w:rPr>
              <w:rFonts w:ascii="Arial" w:hAnsi="Arial" w:cs="Arial"/>
            </w:rPr>
            <w:t xml:space="preserve">analisi dei mezzi </w:t>
          </w:r>
          <w:r w:rsidRPr="00695E20">
            <w:rPr>
              <w:rFonts w:ascii="Arial" w:hAnsi="Arial" w:cs="Arial"/>
            </w:rPr>
            <w:t xml:space="preserve">consigliami come suddividerlo in modo </w:t>
          </w:r>
          <w:r w:rsidRPr="00695E20">
            <w:rPr>
              <w:rFonts w:ascii="Arial" w:hAnsi="Arial" w:cs="Arial"/>
            </w:rPr>
            <w:t>ottimale</w:t>
          </w:r>
          <w:r w:rsidRPr="00695E20">
            <w:rPr>
              <w:rFonts w:ascii="Arial" w:hAnsi="Arial" w:cs="Arial"/>
            </w:rPr>
            <w:t>. Suddividi bene per dispositivi di sviluppo e test/client finale</w:t>
          </w:r>
          <w:r>
            <w:rPr>
              <w:rFonts w:ascii="Arial" w:hAnsi="Arial" w:cs="Arial"/>
            </w:rPr>
            <w:t>.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6D323FAC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3482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82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6847F6CA" w:rsidR="00624F63" w:rsidRPr="001D1B3C" w:rsidRDefault="0063482B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Gli avrei fatti a mano senza strutturare il capitolo bene.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E6E05" w14:textId="77777777" w:rsidR="002A3BFE" w:rsidRDefault="002A3BFE" w:rsidP="00DC1A1A">
      <w:pPr>
        <w:spacing w:after="0" w:line="240" w:lineRule="auto"/>
      </w:pPr>
      <w:r>
        <w:separator/>
      </w:r>
    </w:p>
    <w:p w14:paraId="735FA801" w14:textId="77777777" w:rsidR="002A3BFE" w:rsidRDefault="002A3BFE"/>
    <w:p w14:paraId="37BD27AC" w14:textId="77777777" w:rsidR="002A3BFE" w:rsidRDefault="002A3BFE" w:rsidP="00454290"/>
  </w:endnote>
  <w:endnote w:type="continuationSeparator" w:id="0">
    <w:p w14:paraId="36A2FBA7" w14:textId="77777777" w:rsidR="002A3BFE" w:rsidRDefault="002A3BFE" w:rsidP="00DC1A1A">
      <w:pPr>
        <w:spacing w:after="0" w:line="240" w:lineRule="auto"/>
      </w:pPr>
      <w:r>
        <w:continuationSeparator/>
      </w:r>
    </w:p>
    <w:p w14:paraId="259D03D2" w14:textId="77777777" w:rsidR="002A3BFE" w:rsidRDefault="002A3BFE"/>
    <w:p w14:paraId="13A85414" w14:textId="77777777" w:rsidR="002A3BFE" w:rsidRDefault="002A3BFE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4EF81" w14:textId="77777777" w:rsidR="002A3BFE" w:rsidRDefault="002A3BFE" w:rsidP="00DC1A1A">
      <w:pPr>
        <w:spacing w:after="0" w:line="240" w:lineRule="auto"/>
      </w:pPr>
      <w:r>
        <w:separator/>
      </w:r>
    </w:p>
    <w:p w14:paraId="6A2505BF" w14:textId="77777777" w:rsidR="002A3BFE" w:rsidRDefault="002A3BFE"/>
    <w:p w14:paraId="295A6115" w14:textId="77777777" w:rsidR="002A3BFE" w:rsidRDefault="002A3BFE" w:rsidP="00454290"/>
  </w:footnote>
  <w:footnote w:type="continuationSeparator" w:id="0">
    <w:p w14:paraId="5BAFCF10" w14:textId="77777777" w:rsidR="002A3BFE" w:rsidRDefault="002A3BFE" w:rsidP="00DC1A1A">
      <w:pPr>
        <w:spacing w:after="0" w:line="240" w:lineRule="auto"/>
      </w:pPr>
      <w:r>
        <w:continuationSeparator/>
      </w:r>
    </w:p>
    <w:p w14:paraId="02A78C95" w14:textId="77777777" w:rsidR="002A3BFE" w:rsidRDefault="002A3BFE"/>
    <w:p w14:paraId="70C8D597" w14:textId="77777777" w:rsidR="002A3BFE" w:rsidRDefault="002A3BFE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71C2"/>
    <w:multiLevelType w:val="hybridMultilevel"/>
    <w:tmpl w:val="A74EC5CA"/>
    <w:lvl w:ilvl="0" w:tplc="4FEA497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4"/>
  </w:num>
  <w:num w:numId="3" w16cid:durableId="560798018">
    <w:abstractNumId w:val="17"/>
  </w:num>
  <w:num w:numId="4" w16cid:durableId="456266356">
    <w:abstractNumId w:val="6"/>
  </w:num>
  <w:num w:numId="5" w16cid:durableId="1952517828">
    <w:abstractNumId w:val="20"/>
  </w:num>
  <w:num w:numId="6" w16cid:durableId="482088381">
    <w:abstractNumId w:val="3"/>
  </w:num>
  <w:num w:numId="7" w16cid:durableId="1543905248">
    <w:abstractNumId w:val="18"/>
  </w:num>
  <w:num w:numId="8" w16cid:durableId="1594119998">
    <w:abstractNumId w:val="10"/>
  </w:num>
  <w:num w:numId="9" w16cid:durableId="849562418">
    <w:abstractNumId w:val="7"/>
  </w:num>
  <w:num w:numId="10" w16cid:durableId="1199708427">
    <w:abstractNumId w:val="9"/>
  </w:num>
  <w:num w:numId="11" w16cid:durableId="1046024604">
    <w:abstractNumId w:val="15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2"/>
  </w:num>
  <w:num w:numId="15" w16cid:durableId="198932241">
    <w:abstractNumId w:val="8"/>
  </w:num>
  <w:num w:numId="16" w16cid:durableId="419378984">
    <w:abstractNumId w:val="13"/>
  </w:num>
  <w:num w:numId="17" w16cid:durableId="1159079366">
    <w:abstractNumId w:val="21"/>
  </w:num>
  <w:num w:numId="18" w16cid:durableId="495001252">
    <w:abstractNumId w:val="11"/>
  </w:num>
  <w:num w:numId="19" w16cid:durableId="289753360">
    <w:abstractNumId w:val="19"/>
  </w:num>
  <w:num w:numId="20" w16cid:durableId="657273719">
    <w:abstractNumId w:val="4"/>
  </w:num>
  <w:num w:numId="21" w16cid:durableId="1527209842">
    <w:abstractNumId w:val="1"/>
  </w:num>
  <w:num w:numId="22" w16cid:durableId="199950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E26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A3BFE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D55C6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482B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5E20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35E0B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27BB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5E07"/>
    <w:rsid w:val="003B3A61"/>
    <w:rsid w:val="00455C9C"/>
    <w:rsid w:val="0063588A"/>
    <w:rsid w:val="007F4556"/>
    <w:rsid w:val="0080736A"/>
    <w:rsid w:val="00AB27BB"/>
    <w:rsid w:val="00BE72BC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10</TotalTime>
  <Pages>2</Pages>
  <Words>193</Words>
  <Characters>1102</Characters>
  <Application>Microsoft Office Word</Application>
  <DocSecurity>0</DocSecurity>
  <Lines>9</Lines>
  <Paragraphs>2</Paragraphs>
  <ScaleCrop>false</ScaleCrop>
  <Company>Nome Progetto: X2SevenVault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12</cp:revision>
  <cp:lastPrinted>2017-03-29T10:57:00Z</cp:lastPrinted>
  <dcterms:created xsi:type="dcterms:W3CDTF">2026-01-19T09:45:00Z</dcterms:created>
  <dcterms:modified xsi:type="dcterms:W3CDTF">2026-02-02T14:40:00Z</dcterms:modified>
</cp:coreProperties>
</file>