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C9816F3" w:rsidR="005D6E86" w:rsidRPr="001D1B3C" w:rsidRDefault="00B94A4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04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F383D91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</w:t>
            </w:r>
            <w:r w:rsidR="00B94A45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:</w:t>
            </w:r>
            <w:r w:rsidR="00B94A45">
              <w:rPr>
                <w:rFonts w:ascii="Arial" w:hAnsi="Arial" w:cs="Arial"/>
              </w:rPr>
              <w:t>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28FA1C6E" w:rsidR="00632B06" w:rsidRPr="001D1B3C" w:rsidRDefault="00B94A4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ho completato: gantt, documentazione, ho fatto la build degli APK e ho fatto i readme. Ho concluso il progetto.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34AF8FD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4A45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D3CE21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94A45">
            <w:rPr>
              <w:rFonts w:ascii="Arial" w:hAnsi="Arial" w:cs="Arial"/>
            </w:rPr>
            <w:t>Claude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6FA4144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4A4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7B8FFBF7" w14:textId="77777777" w:rsidR="00B94A45" w:rsidRPr="00B94A45" w:rsidRDefault="00B94A45" w:rsidP="00B94A45">
          <w:pPr>
            <w:pStyle w:val="Nessunaspaziatura"/>
            <w:rPr>
              <w:rFonts w:ascii="Arial" w:hAnsi="Arial" w:cs="Arial"/>
            </w:rPr>
          </w:pPr>
          <w:r w:rsidRPr="00B94A45">
            <w:rPr>
              <w:rFonts w:ascii="Arial" w:hAnsi="Arial" w:cs="Arial"/>
            </w:rPr>
            <w:t>Scrivimi un readme file per avviare tutte le mie applicazioni in inglese.</w:t>
          </w:r>
        </w:p>
        <w:p w14:paraId="5DC22140" w14:textId="77777777" w:rsidR="00B94A45" w:rsidRPr="00B94A45" w:rsidRDefault="00B94A45" w:rsidP="00B94A4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B94A45">
            <w:rPr>
              <w:rFonts w:ascii="Arial" w:hAnsi="Arial" w:cs="Arial"/>
            </w:rPr>
            <w:t>Backend cd x2sevenvault-master\5_Applicativo\backend composer install php artisan serve Frontend cd x2sevenvault-master\5_Applicativo\frontend npm i npm run dev App Mobile cd x2sevenvault-master\5_Applicativo\X2SevenVault npm i npx expo run:android or npx expo start (only if device is in the same network of PC)</w:t>
          </w:r>
        </w:p>
        <w:p w14:paraId="7B826B17" w14:textId="77777777" w:rsidR="00B94A45" w:rsidRPr="00B94A45" w:rsidRDefault="00B94A45" w:rsidP="00B94A4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B94A45">
            <w:rPr>
              <w:rFonts w:ascii="Arial" w:hAnsi="Arial" w:cs="Arial"/>
            </w:rPr>
            <w:t>Aggiungi se non funziona la build per l'sdk fai questo:</w:t>
          </w:r>
        </w:p>
        <w:p w14:paraId="55533F33" w14:textId="77777777" w:rsidR="00B94A45" w:rsidRPr="00B94A45" w:rsidRDefault="00B94A45" w:rsidP="00B94A4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B94A45">
            <w:rPr>
              <w:rFonts w:ascii="Arial" w:hAnsi="Arial" w:cs="Arial"/>
            </w:rPr>
            <w:t>Vai nella cartella: x2sevenvault-master\5_Applicativo\X2SevenVault\android\</w:t>
          </w:r>
        </w:p>
        <w:p w14:paraId="75AC6C74" w14:textId="77777777" w:rsidR="00B94A45" w:rsidRPr="00B94A45" w:rsidRDefault="00B94A45" w:rsidP="00B94A4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B94A45">
            <w:rPr>
              <w:rFonts w:ascii="Arial" w:hAnsi="Arial" w:cs="Arial"/>
            </w:rPr>
            <w:t>Crea un file chiamato local.properties (nessuna estensione)</w:t>
          </w:r>
        </w:p>
        <w:p w14:paraId="72C991AD" w14:textId="77777777" w:rsidR="00B94A45" w:rsidRPr="00B94A45" w:rsidRDefault="00B94A45" w:rsidP="00B94A45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B94A45">
            <w:rPr>
              <w:rFonts w:ascii="Arial" w:hAnsi="Arial" w:cs="Arial"/>
            </w:rPr>
            <w:t>Aprilo con Blocco Note e aggiungi questa riga (usa il percorso corretto del tuo SDK): properties</w:t>
          </w:r>
        </w:p>
        <w:p w14:paraId="39E69DA6" w14:textId="77777777" w:rsidR="00B94A45" w:rsidRPr="00B94A45" w:rsidRDefault="00B94A45" w:rsidP="00B94A45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B94A45">
            <w:rPr>
              <w:rFonts w:ascii="Arial" w:hAnsi="Arial" w:cs="Arial"/>
            </w:rPr>
            <w:t>sdk.dir=C:\\Users\\TUO_UTENTE\\AppData\\Local\\Android\\Sdk</w:t>
          </w:r>
        </w:p>
        <w:p w14:paraId="602661E2" w14:textId="5F3AB043" w:rsidR="00872C0D" w:rsidRDefault="00000000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499DFB8" w14:textId="77777777" w:rsidR="00B94A45" w:rsidRPr="00B94A45" w:rsidRDefault="00B94A45" w:rsidP="00B94A45">
          <w:pPr>
            <w:pStyle w:val="Nessunaspaziatura"/>
            <w:rPr>
              <w:rFonts w:ascii="Arial" w:hAnsi="Arial" w:cs="Arial"/>
            </w:rPr>
          </w:pPr>
          <w:r w:rsidRPr="00B94A45">
            <w:rPr>
              <w:rFonts w:ascii="Arial" w:hAnsi="Arial" w:cs="Arial"/>
            </w:rPr>
            <w:t>Ecco il README! È strutturato in modo pulito con sezioni separate per i tre applicativi, una sezione prerequisites e la guida al troubleshooting per l'SDK Android. Ho aggiunto anche il link alla porta di default di Vite (5173) per il frontend, che probabilmente usi.</w:t>
          </w:r>
        </w:p>
        <w:p w14:paraId="7601B5CC" w14:textId="0E287049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19DCAF0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4A4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09875335" w:rsidR="00624F63" w:rsidRPr="001D1B3C" w:rsidRDefault="00B94A45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scritto manualmente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8693A" w14:textId="77777777" w:rsidR="00B0658D" w:rsidRDefault="00B0658D" w:rsidP="00DC1A1A">
      <w:pPr>
        <w:spacing w:after="0" w:line="240" w:lineRule="auto"/>
      </w:pPr>
      <w:r>
        <w:separator/>
      </w:r>
    </w:p>
    <w:p w14:paraId="62D98C3E" w14:textId="77777777" w:rsidR="00B0658D" w:rsidRDefault="00B0658D"/>
    <w:p w14:paraId="4EE60CE0" w14:textId="77777777" w:rsidR="00B0658D" w:rsidRDefault="00B0658D" w:rsidP="00454290"/>
  </w:endnote>
  <w:endnote w:type="continuationSeparator" w:id="0">
    <w:p w14:paraId="1D0192A3" w14:textId="77777777" w:rsidR="00B0658D" w:rsidRDefault="00B0658D" w:rsidP="00DC1A1A">
      <w:pPr>
        <w:spacing w:after="0" w:line="240" w:lineRule="auto"/>
      </w:pPr>
      <w:r>
        <w:continuationSeparator/>
      </w:r>
    </w:p>
    <w:p w14:paraId="60633747" w14:textId="77777777" w:rsidR="00B0658D" w:rsidRDefault="00B0658D"/>
    <w:p w14:paraId="594C843F" w14:textId="77777777" w:rsidR="00B0658D" w:rsidRDefault="00B0658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1C73C" w14:textId="77777777" w:rsidR="00B0658D" w:rsidRDefault="00B0658D" w:rsidP="00DC1A1A">
      <w:pPr>
        <w:spacing w:after="0" w:line="240" w:lineRule="auto"/>
      </w:pPr>
      <w:r>
        <w:separator/>
      </w:r>
    </w:p>
    <w:p w14:paraId="7AD519A4" w14:textId="77777777" w:rsidR="00B0658D" w:rsidRDefault="00B0658D"/>
    <w:p w14:paraId="5C45A868" w14:textId="77777777" w:rsidR="00B0658D" w:rsidRDefault="00B0658D" w:rsidP="00454290"/>
  </w:footnote>
  <w:footnote w:type="continuationSeparator" w:id="0">
    <w:p w14:paraId="63FF6831" w14:textId="77777777" w:rsidR="00B0658D" w:rsidRDefault="00B0658D" w:rsidP="00DC1A1A">
      <w:pPr>
        <w:spacing w:after="0" w:line="240" w:lineRule="auto"/>
      </w:pPr>
      <w:r>
        <w:continuationSeparator/>
      </w:r>
    </w:p>
    <w:p w14:paraId="584D0A6C" w14:textId="77777777" w:rsidR="00B0658D" w:rsidRDefault="00B0658D"/>
    <w:p w14:paraId="1E95BD49" w14:textId="77777777" w:rsidR="00B0658D" w:rsidRDefault="00B0658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E6CCA"/>
    <w:multiLevelType w:val="multilevel"/>
    <w:tmpl w:val="AAEC9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4"/>
  </w:num>
  <w:num w:numId="3" w16cid:durableId="560798018">
    <w:abstractNumId w:val="17"/>
  </w:num>
  <w:num w:numId="4" w16cid:durableId="456266356">
    <w:abstractNumId w:val="6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1"/>
  </w:num>
  <w:num w:numId="18" w16cid:durableId="495001252">
    <w:abstractNumId w:val="11"/>
  </w:num>
  <w:num w:numId="19" w16cid:durableId="289753360">
    <w:abstractNumId w:val="19"/>
  </w:num>
  <w:num w:numId="20" w16cid:durableId="657273719">
    <w:abstractNumId w:val="4"/>
  </w:num>
  <w:num w:numId="21" w16cid:durableId="1527209842">
    <w:abstractNumId w:val="0"/>
  </w:num>
  <w:num w:numId="22" w16cid:durableId="777524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658D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4A45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1C54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2121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B94A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63588A"/>
    <w:rsid w:val="006E57A4"/>
    <w:rsid w:val="007F4556"/>
    <w:rsid w:val="0080736A"/>
    <w:rsid w:val="00BE72BC"/>
    <w:rsid w:val="00DE2402"/>
    <w:rsid w:val="00DE4EBE"/>
    <w:rsid w:val="00E8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</TotalTime>
  <Pages>2</Pages>
  <Words>300</Words>
  <Characters>1715</Characters>
  <Application>Microsoft Office Word</Application>
  <DocSecurity>0</DocSecurity>
  <Lines>14</Lines>
  <Paragraphs>4</Paragraphs>
  <ScaleCrop>false</ScaleCrop>
  <Company>Nome Progetto: X2SevenVault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6</cp:revision>
  <cp:lastPrinted>2017-03-29T10:57:00Z</cp:lastPrinted>
  <dcterms:created xsi:type="dcterms:W3CDTF">2026-01-19T09:45:00Z</dcterms:created>
  <dcterms:modified xsi:type="dcterms:W3CDTF">2026-04-24T12:11:00Z</dcterms:modified>
</cp:coreProperties>
</file>