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48FC8009" w:rsidR="005D6E86" w:rsidRPr="001D1B3C" w:rsidRDefault="000D4AC7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7F3F6797" w:rsidR="005D6E86" w:rsidRPr="001D1B3C" w:rsidRDefault="000D4AC7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</w:t>
            </w:r>
            <w:r w:rsidR="005D6E86" w:rsidRPr="001D1B3C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01</w:t>
            </w:r>
            <w:r w:rsidR="005D6E86" w:rsidRPr="001D1B3C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72A91DF9" w:rsidR="005D6E86" w:rsidRPr="001D1B3C" w:rsidRDefault="000D4AC7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66442C38" w:rsidR="005D6E86" w:rsidRPr="001D1B3C" w:rsidRDefault="000D4AC7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  <w:r w:rsidR="005D6E86" w:rsidRPr="001D1B3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15</w:t>
            </w:r>
            <w:r w:rsidR="005D6E86" w:rsidRPr="001D1B3C"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16</w:t>
            </w:r>
            <w:r w:rsidR="005D6E86" w:rsidRPr="001D1B3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30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581411A2" w14:textId="77777777" w:rsidR="00632B06" w:rsidRDefault="000D4AC7" w:rsidP="000D4AC7">
            <w:pPr>
              <w:pStyle w:val="Paragrafoelenco"/>
              <w:numPr>
                <w:ilvl w:val="0"/>
                <w:numId w:val="22"/>
              </w:numPr>
              <w:spacing w:before="2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Modifiche al </w:t>
            </w:r>
            <w:proofErr w:type="spellStart"/>
            <w:r>
              <w:rPr>
                <w:rFonts w:ascii="Arial" w:hAnsi="Arial" w:cs="Arial"/>
              </w:rPr>
              <w:t>QdC</w:t>
            </w:r>
            <w:proofErr w:type="spellEnd"/>
          </w:p>
          <w:p w14:paraId="3BDFF3E9" w14:textId="6AEFAEC5" w:rsidR="000D4AC7" w:rsidRPr="000D4AC7" w:rsidRDefault="000D4AC7" w:rsidP="000D4AC7">
            <w:pPr>
              <w:pStyle w:val="Paragrafoelenco"/>
              <w:numPr>
                <w:ilvl w:val="0"/>
                <w:numId w:val="22"/>
              </w:numPr>
              <w:spacing w:after="20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Ricerca sulle tecnologie da utilizzare nel progetto</w:t>
            </w:r>
          </w:p>
        </w:tc>
      </w:tr>
      <w:bookmarkEnd w:id="0"/>
      <w:bookmarkEnd w:id="1"/>
      <w:bookmarkEnd w:id="2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77777777" w:rsidR="00632B06" w:rsidRPr="001D1B3C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77777777" w:rsidR="00632B06" w:rsidRPr="001D1B3C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0F590B2F" w14:textId="77777777" w:rsidR="000D4AC7" w:rsidRDefault="000D4AC7" w:rsidP="000D4AC7">
            <w:pPr>
              <w:pStyle w:val="Paragrafoelenco"/>
              <w:numPr>
                <w:ilvl w:val="0"/>
                <w:numId w:val="22"/>
              </w:numPr>
              <w:spacing w:before="2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Finire il </w:t>
            </w:r>
            <w:proofErr w:type="spellStart"/>
            <w:r>
              <w:rPr>
                <w:rFonts w:ascii="Arial" w:hAnsi="Arial" w:cs="Arial"/>
              </w:rPr>
              <w:t>QdC</w:t>
            </w:r>
            <w:proofErr w:type="spellEnd"/>
            <w:r>
              <w:rPr>
                <w:rFonts w:ascii="Arial" w:hAnsi="Arial" w:cs="Arial"/>
              </w:rPr>
              <w:t xml:space="preserve"> con i 6 criteri di valutazione</w:t>
            </w:r>
          </w:p>
          <w:p w14:paraId="103E4C96" w14:textId="77777777" w:rsidR="000D4AC7" w:rsidRDefault="000D4AC7" w:rsidP="000D4AC7">
            <w:pPr>
              <w:pStyle w:val="Paragrafoelenco"/>
              <w:numPr>
                <w:ilvl w:val="0"/>
                <w:numId w:val="22"/>
              </w:numPr>
              <w:spacing w:before="2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Proseguire le ricerche e discuterne con la docente.</w:t>
            </w:r>
          </w:p>
          <w:p w14:paraId="137785AE" w14:textId="77777777" w:rsidR="000D4AC7" w:rsidRDefault="000D4AC7" w:rsidP="000D4AC7">
            <w:pPr>
              <w:pStyle w:val="Paragrafoelenco"/>
              <w:numPr>
                <w:ilvl w:val="0"/>
                <w:numId w:val="22"/>
              </w:numPr>
              <w:spacing w:before="2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Creare la base della documentazione del progetto</w:t>
            </w:r>
          </w:p>
          <w:p w14:paraId="7625903A" w14:textId="753DADA0" w:rsidR="000D4AC7" w:rsidRPr="000D4AC7" w:rsidRDefault="000D4AC7" w:rsidP="000D4AC7">
            <w:pPr>
              <w:pStyle w:val="Paragrafoelenco"/>
              <w:numPr>
                <w:ilvl w:val="0"/>
                <w:numId w:val="22"/>
              </w:numPr>
              <w:spacing w:before="240" w:after="20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Setup delle cartelle del progetto </w:t>
            </w:r>
            <w:proofErr w:type="spellStart"/>
            <w:r>
              <w:rPr>
                <w:rFonts w:ascii="Arial" w:hAnsi="Arial" w:cs="Arial"/>
              </w:rPr>
              <w:t>git</w:t>
            </w:r>
            <w:proofErr w:type="spellEnd"/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5DD69ED6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D4AC7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F1167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2D323AE6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proofErr w:type="spellStart"/>
          <w:r w:rsidR="006F1167">
            <w:rPr>
              <w:rFonts w:ascii="Arial" w:hAnsi="Arial" w:cs="Arial"/>
            </w:rPr>
            <w:t>Perplexity</w:t>
          </w:r>
          <w:proofErr w:type="spellEnd"/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57D913C5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F1167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3" w:name="_Hlk219186319"/>
    </w:p>
    <w:sdt>
      <w:sdtPr>
        <w:rPr>
          <w:rFonts w:ascii="Arial" w:hAnsi="Arial" w:cs="Arial"/>
        </w:rPr>
        <w:alias w:val="Prompt AI"/>
        <w:tag w:val="Prompt AI"/>
        <w:id w:val="-661308999"/>
        <w:placeholder>
          <w:docPart w:val="6043C4EFD98A4CC3927C6CBC295759B1"/>
        </w:placeholder>
        <w15:color w:val="C0C0C0"/>
      </w:sdtPr>
      <w:sdtContent>
        <w:p w14:paraId="602661E2" w14:textId="6B8C9703" w:rsidR="00872C0D" w:rsidRDefault="006F1167" w:rsidP="00872C0D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6F1167">
            <w:rPr>
              <w:rFonts w:ascii="Arial" w:hAnsi="Arial" w:cs="Arial"/>
            </w:rPr>
            <w:t xml:space="preserve">Mi faresti una introduzione su </w:t>
          </w:r>
          <w:proofErr w:type="spellStart"/>
          <w:r w:rsidRPr="006F1167">
            <w:rPr>
              <w:rFonts w:ascii="Arial" w:hAnsi="Arial" w:cs="Arial"/>
            </w:rPr>
            <w:t>TensorFlow</w:t>
          </w:r>
          <w:proofErr w:type="spellEnd"/>
          <w:r w:rsidRPr="006F1167">
            <w:rPr>
              <w:rFonts w:ascii="Arial" w:hAnsi="Arial" w:cs="Arial"/>
            </w:rPr>
            <w:t>.</w:t>
          </w:r>
        </w:p>
      </w:sdtContent>
    </w:sdt>
    <w:p w14:paraId="3B8617A2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2245775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3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15:color w:val="C0C0C0"/>
      </w:sdtPr>
      <w:sdtContent>
        <w:p w14:paraId="7601B5CC" w14:textId="1E51AA11" w:rsidR="00624F63" w:rsidRPr="00872C0D" w:rsidRDefault="006F1167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Mi ha dato una descrizione abbastanza completa ma ristretta di </w:t>
          </w:r>
          <w:proofErr w:type="spellStart"/>
          <w:r>
            <w:rPr>
              <w:rFonts w:ascii="Arial" w:hAnsi="Arial" w:cs="Arial"/>
            </w:rPr>
            <w:t>TensorFlow</w:t>
          </w:r>
          <w:proofErr w:type="spellEnd"/>
        </w:p>
      </w:sdtContent>
    </w:sdt>
    <w:p w14:paraId="3AA84B4C" w14:textId="77777777" w:rsidR="00624F63" w:rsidRDefault="00624F63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222E6F65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F1167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15:color w:val="C0C0C0"/>
      </w:sdtPr>
      <w:sdtContent>
        <w:p w14:paraId="40D7DA88" w14:textId="2AB5F546" w:rsidR="00624F63" w:rsidRPr="001D1B3C" w:rsidRDefault="006F1167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Probabilmente avrei consultato la documentazione ufficiale in modo più esaustivo.</w:t>
          </w:r>
        </w:p>
      </w:sdtContent>
    </w:sdt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89D761" w14:textId="77777777" w:rsidR="00A529A6" w:rsidRDefault="00A529A6" w:rsidP="00DC1A1A">
      <w:pPr>
        <w:spacing w:after="0" w:line="240" w:lineRule="auto"/>
      </w:pPr>
      <w:r>
        <w:separator/>
      </w:r>
    </w:p>
    <w:p w14:paraId="661892D5" w14:textId="77777777" w:rsidR="00A529A6" w:rsidRDefault="00A529A6"/>
    <w:p w14:paraId="57C5D31D" w14:textId="77777777" w:rsidR="00A529A6" w:rsidRDefault="00A529A6" w:rsidP="00454290"/>
  </w:endnote>
  <w:endnote w:type="continuationSeparator" w:id="0">
    <w:p w14:paraId="63361A28" w14:textId="77777777" w:rsidR="00A529A6" w:rsidRDefault="00A529A6" w:rsidP="00DC1A1A">
      <w:pPr>
        <w:spacing w:after="0" w:line="240" w:lineRule="auto"/>
      </w:pPr>
      <w:r>
        <w:continuationSeparator/>
      </w:r>
    </w:p>
    <w:p w14:paraId="2D96523D" w14:textId="77777777" w:rsidR="00A529A6" w:rsidRDefault="00A529A6"/>
    <w:p w14:paraId="7ADDC29A" w14:textId="77777777" w:rsidR="00A529A6" w:rsidRDefault="00A529A6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30B6858F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6F1167">
          <w:rPr>
            <w:rFonts w:ascii="Arial" w:hAnsi="Arial" w:cs="Arial"/>
          </w:rPr>
          <w:t xml:space="preserve"> X2SevenVault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A94DFD" w14:textId="77777777" w:rsidR="00A529A6" w:rsidRDefault="00A529A6" w:rsidP="00DC1A1A">
      <w:pPr>
        <w:spacing w:after="0" w:line="240" w:lineRule="auto"/>
      </w:pPr>
      <w:r>
        <w:separator/>
      </w:r>
    </w:p>
    <w:p w14:paraId="11218AA0" w14:textId="77777777" w:rsidR="00A529A6" w:rsidRDefault="00A529A6"/>
    <w:p w14:paraId="4ECFD9F1" w14:textId="77777777" w:rsidR="00A529A6" w:rsidRDefault="00A529A6" w:rsidP="00454290"/>
  </w:footnote>
  <w:footnote w:type="continuationSeparator" w:id="0">
    <w:p w14:paraId="7B1E53B2" w14:textId="77777777" w:rsidR="00A529A6" w:rsidRDefault="00A529A6" w:rsidP="00DC1A1A">
      <w:pPr>
        <w:spacing w:after="0" w:line="240" w:lineRule="auto"/>
      </w:pPr>
      <w:r>
        <w:continuationSeparator/>
      </w:r>
    </w:p>
    <w:p w14:paraId="557DD597" w14:textId="77777777" w:rsidR="00A529A6" w:rsidRDefault="00A529A6"/>
    <w:p w14:paraId="5777DA7F" w14:textId="77777777" w:rsidR="00A529A6" w:rsidRDefault="00A529A6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2F0B5" w14:textId="4EF3DBFF" w:rsidR="007C13BA" w:rsidRPr="000D4AC7" w:rsidRDefault="000D4AC7" w:rsidP="00454290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 xml:space="preserve">Christian </w:t>
    </w:r>
    <w:proofErr w:type="spellStart"/>
    <w:r>
      <w:rPr>
        <w:rFonts w:ascii="Arial" w:hAnsi="Arial" w:cs="Arial"/>
        <w:lang w:val="fr-CH"/>
      </w:rPr>
      <w:t>Arzani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DA6351"/>
    <w:multiLevelType w:val="hybridMultilevel"/>
    <w:tmpl w:val="0C16E49C"/>
    <w:lvl w:ilvl="0" w:tplc="2AA43F62">
      <w:start w:val="2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6"/>
  </w:num>
  <w:num w:numId="2" w16cid:durableId="1967395049">
    <w:abstractNumId w:val="14"/>
  </w:num>
  <w:num w:numId="3" w16cid:durableId="560798018">
    <w:abstractNumId w:val="17"/>
  </w:num>
  <w:num w:numId="4" w16cid:durableId="456266356">
    <w:abstractNumId w:val="6"/>
  </w:num>
  <w:num w:numId="5" w16cid:durableId="1952517828">
    <w:abstractNumId w:val="20"/>
  </w:num>
  <w:num w:numId="6" w16cid:durableId="482088381">
    <w:abstractNumId w:val="2"/>
  </w:num>
  <w:num w:numId="7" w16cid:durableId="1543905248">
    <w:abstractNumId w:val="18"/>
  </w:num>
  <w:num w:numId="8" w16cid:durableId="1594119998">
    <w:abstractNumId w:val="10"/>
  </w:num>
  <w:num w:numId="9" w16cid:durableId="849562418">
    <w:abstractNumId w:val="7"/>
  </w:num>
  <w:num w:numId="10" w16cid:durableId="1199708427">
    <w:abstractNumId w:val="9"/>
  </w:num>
  <w:num w:numId="11" w16cid:durableId="1046024604">
    <w:abstractNumId w:val="15"/>
  </w:num>
  <w:num w:numId="12" w16cid:durableId="1521582063">
    <w:abstractNumId w:val="1"/>
  </w:num>
  <w:num w:numId="13" w16cid:durableId="1400208319">
    <w:abstractNumId w:val="5"/>
  </w:num>
  <w:num w:numId="14" w16cid:durableId="1121418896">
    <w:abstractNumId w:val="12"/>
  </w:num>
  <w:num w:numId="15" w16cid:durableId="198932241">
    <w:abstractNumId w:val="8"/>
  </w:num>
  <w:num w:numId="16" w16cid:durableId="419378984">
    <w:abstractNumId w:val="13"/>
  </w:num>
  <w:num w:numId="17" w16cid:durableId="1159079366">
    <w:abstractNumId w:val="21"/>
  </w:num>
  <w:num w:numId="18" w16cid:durableId="495001252">
    <w:abstractNumId w:val="11"/>
  </w:num>
  <w:num w:numId="19" w16cid:durableId="289753360">
    <w:abstractNumId w:val="19"/>
  </w:num>
  <w:num w:numId="20" w16cid:durableId="657273719">
    <w:abstractNumId w:val="4"/>
  </w:num>
  <w:num w:numId="21" w16cid:durableId="1527209842">
    <w:abstractNumId w:val="0"/>
  </w:num>
  <w:num w:numId="22" w16cid:durableId="19567127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6191"/>
    <w:rsid w:val="000972F0"/>
    <w:rsid w:val="000A3157"/>
    <w:rsid w:val="000A3A4C"/>
    <w:rsid w:val="000A3A85"/>
    <w:rsid w:val="000A4009"/>
    <w:rsid w:val="000A7AE3"/>
    <w:rsid w:val="000B1A1B"/>
    <w:rsid w:val="000B56F7"/>
    <w:rsid w:val="000B69E9"/>
    <w:rsid w:val="000B7B27"/>
    <w:rsid w:val="000C0851"/>
    <w:rsid w:val="000C0F11"/>
    <w:rsid w:val="000C2046"/>
    <w:rsid w:val="000C58D3"/>
    <w:rsid w:val="000C64FB"/>
    <w:rsid w:val="000D03DD"/>
    <w:rsid w:val="000D3475"/>
    <w:rsid w:val="000D4AC7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45E6B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4290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2D2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1167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527EE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13BA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C0989"/>
    <w:rsid w:val="008D0900"/>
    <w:rsid w:val="008D1E14"/>
    <w:rsid w:val="008D4925"/>
    <w:rsid w:val="008D7356"/>
    <w:rsid w:val="008E3746"/>
    <w:rsid w:val="008F1E8A"/>
    <w:rsid w:val="00900564"/>
    <w:rsid w:val="00902F15"/>
    <w:rsid w:val="009053E1"/>
    <w:rsid w:val="0091479E"/>
    <w:rsid w:val="00917C9E"/>
    <w:rsid w:val="009200CB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29A6"/>
    <w:rsid w:val="00A53A38"/>
    <w:rsid w:val="00A56E6A"/>
    <w:rsid w:val="00A57414"/>
    <w:rsid w:val="00A601F0"/>
    <w:rsid w:val="00A67F0D"/>
    <w:rsid w:val="00A75A45"/>
    <w:rsid w:val="00A80391"/>
    <w:rsid w:val="00A8090B"/>
    <w:rsid w:val="00A80C73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07D82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2DB1"/>
    <w:rsid w:val="00C5322B"/>
    <w:rsid w:val="00C534DE"/>
    <w:rsid w:val="00C57CD6"/>
    <w:rsid w:val="00C60E3C"/>
    <w:rsid w:val="00C611BE"/>
    <w:rsid w:val="00C64A67"/>
    <w:rsid w:val="00C65771"/>
    <w:rsid w:val="00C678B3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01737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24E0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4802"/>
    <w:rsid w:val="00DD4F96"/>
    <w:rsid w:val="00DD692D"/>
    <w:rsid w:val="00DE2402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5A0C"/>
    <w:rsid w:val="00ED022B"/>
    <w:rsid w:val="00ED156C"/>
    <w:rsid w:val="00ED22B8"/>
    <w:rsid w:val="00ED3A93"/>
    <w:rsid w:val="00ED4024"/>
    <w:rsid w:val="00ED405E"/>
    <w:rsid w:val="00ED63D1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6043C4EFD98A4CC3927C6CBC295759B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1382732C-0748-43DF-94A9-7792792359FC}"/>
      </w:docPartPr>
      <w:docPartBody>
        <w:p w:rsidR="00DE4EBE" w:rsidRDefault="0080736A" w:rsidP="0080736A">
          <w:pPr>
            <w:pStyle w:val="6043C4EFD98A4CC3927C6CBC295759B11"/>
          </w:pPr>
          <w:r w:rsidRPr="00103864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96191"/>
    <w:rsid w:val="003B3A61"/>
    <w:rsid w:val="0063588A"/>
    <w:rsid w:val="007F4556"/>
    <w:rsid w:val="0080736A"/>
    <w:rsid w:val="00BE72BC"/>
    <w:rsid w:val="00D06B50"/>
    <w:rsid w:val="00DE2402"/>
    <w:rsid w:val="00DE4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6043C4EFD98A4CC3927C6CBC295759B11">
    <w:name w:val="6043C4EFD98A4CC3927C6CBC295759B1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10</TotalTime>
  <Pages>2</Pages>
  <Words>195</Words>
  <Characters>1115</Characters>
  <Application>Microsoft Office Word</Application>
  <DocSecurity>0</DocSecurity>
  <Lines>9</Lines>
  <Paragraphs>2</Paragraphs>
  <ScaleCrop>false</ScaleCrop>
  <Company>Nome Progetto: X2SevenVault</Company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yku197@cpt.local</cp:lastModifiedBy>
  <cp:revision>7</cp:revision>
  <cp:lastPrinted>2017-03-29T10:57:00Z</cp:lastPrinted>
  <dcterms:created xsi:type="dcterms:W3CDTF">2026-01-19T09:45:00Z</dcterms:created>
  <dcterms:modified xsi:type="dcterms:W3CDTF">2026-01-26T15:24:00Z</dcterms:modified>
</cp:coreProperties>
</file>