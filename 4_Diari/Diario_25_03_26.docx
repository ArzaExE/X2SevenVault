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10630628" w:rsidR="005D6E86" w:rsidRPr="001D1B3C" w:rsidRDefault="00A719A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407C807D" w:rsidR="005D6E86" w:rsidRPr="001D1B3C" w:rsidRDefault="00AC1DB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  <w:r w:rsidR="005D6E86" w:rsidRPr="001D1B3C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03</w:t>
            </w:r>
            <w:r w:rsidR="005D6E86" w:rsidRPr="001D1B3C">
              <w:rPr>
                <w:rFonts w:ascii="Arial" w:hAnsi="Arial" w:cs="Arial"/>
              </w:rPr>
              <w:t>.</w:t>
            </w:r>
            <w:r w:rsidR="00A719A6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2DDAC004" w:rsidR="005D6E86" w:rsidRPr="001D1B3C" w:rsidRDefault="00A719A6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 xml:space="preserve">08:20 </w:t>
            </w:r>
            <w:r w:rsidR="005D6E86" w:rsidRPr="001D1B3C">
              <w:rPr>
                <w:rFonts w:ascii="Arial" w:hAnsi="Arial" w:cs="Arial"/>
              </w:rPr>
              <w:t xml:space="preserve">– </w:t>
            </w:r>
            <w:r>
              <w:rPr>
                <w:rFonts w:ascii="Arial" w:hAnsi="Arial" w:cs="Arial"/>
              </w:rPr>
              <w:t>11</w:t>
            </w:r>
            <w:r w:rsidR="005D6E86" w:rsidRPr="001D1B3C">
              <w:rPr>
                <w:rFonts w:ascii="Arial" w:hAnsi="Arial" w:cs="Arial"/>
              </w:rPr>
              <w:t>:</w:t>
            </w:r>
            <w:bookmarkEnd w:id="0"/>
            <w:bookmarkEnd w:id="1"/>
            <w:r>
              <w:rPr>
                <w:rFonts w:ascii="Arial" w:hAnsi="Arial" w:cs="Arial"/>
              </w:rPr>
              <w:t>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7D4C55FD" w:rsidR="005D6E86" w:rsidRPr="001D1B3C" w:rsidRDefault="00A719A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30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15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3BDFF3E9" w14:textId="4E2B616F" w:rsidR="00632B06" w:rsidRPr="001D1B3C" w:rsidRDefault="00AC1DB4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Oggi ho continuato e finito la parte di backend dedicata all’utente (CRUD + ricerca) e ho iniziato a fare le chiamate api dal frontend, per il momento mostro gli utenti, li posso cercare, aggiungere ed eliminare.</w:t>
            </w:r>
          </w:p>
        </w:tc>
      </w:tr>
      <w:bookmarkEnd w:id="2"/>
      <w:bookmarkEnd w:id="3"/>
      <w:bookmarkEnd w:id="4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4A433A4A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46487C3A" w:rsidR="00632B06" w:rsidRPr="001D1B3C" w:rsidRDefault="00AC1DB4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orario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5C93BB7F" w:rsidR="00632B06" w:rsidRPr="001D1B3C" w:rsidRDefault="00AC1DB4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le chiamate API dal frontend per quanto riguarda l’utente per poi iniziare a sviluppare le le funzioni backend e le chiamate API per la gestione degli oggetti e del magazzino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58BCE9D2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D63D1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61C35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7D0EA4C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461C35">
            <w:rPr>
              <w:rFonts w:ascii="Arial" w:hAnsi="Arial" w:cs="Arial"/>
            </w:rPr>
            <w:t>Claude AI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2A9958E2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61C35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61C35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5" w:name="_Hlk219186319"/>
    </w:p>
    <w:sdt>
      <w:sdtPr>
        <w:rPr>
          <w:rFonts w:ascii="Arial" w:hAnsi="Arial" w:cs="Arial"/>
        </w:rPr>
        <w:alias w:val="Prompt AI"/>
        <w:tag w:val="Prompt AI"/>
        <w:id w:val="-661308999"/>
        <w:placeholder>
          <w:docPart w:val="6043C4EFD98A4CC3927C6CBC295759B1"/>
        </w:placeholder>
        <w15:color w:val="C0C0C0"/>
      </w:sdtPr>
      <w:sdtContent>
        <w:p w14:paraId="7AE5F660" w14:textId="77777777" w:rsidR="00461C35" w:rsidRPr="00461C35" w:rsidRDefault="00461C35" w:rsidP="00461C35">
          <w:pPr>
            <w:pStyle w:val="Nessunaspaziatura"/>
            <w:rPr>
              <w:rFonts w:ascii="Arial" w:hAnsi="Arial" w:cs="Arial"/>
            </w:rPr>
          </w:pPr>
          <w:r w:rsidRPr="00461C35">
            <w:rPr>
              <w:rFonts w:ascii="Arial" w:hAnsi="Arial" w:cs="Arial"/>
            </w:rPr>
            <w:t>Ok scrivimi le chiamate da fare da postman</w:t>
          </w:r>
        </w:p>
        <w:p w14:paraId="602661E2" w14:textId="6329CA4B" w:rsidR="00872C0D" w:rsidRDefault="00000000" w:rsidP="00872C0D">
          <w:pPr>
            <w:pStyle w:val="Nessunaspaziatura"/>
            <w:spacing w:line="276" w:lineRule="auto"/>
            <w:rPr>
              <w:rFonts w:ascii="Arial" w:hAnsi="Arial" w:cs="Arial"/>
            </w:rPr>
          </w:pPr>
        </w:p>
      </w:sdtContent>
    </w:sdt>
    <w:p w14:paraId="3B8617A2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5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129BB00A" w14:textId="77777777" w:rsidR="00461C35" w:rsidRPr="00461C35" w:rsidRDefault="00461C35" w:rsidP="00461C35">
          <w:pPr>
            <w:pStyle w:val="Nessunaspaziatura"/>
            <w:rPr>
              <w:rFonts w:ascii="Arial" w:hAnsi="Arial" w:cs="Arial"/>
            </w:rPr>
          </w:pPr>
          <w:r w:rsidRPr="00461C35">
            <w:rPr>
              <w:rFonts w:ascii="Arial" w:hAnsi="Arial" w:cs="Arial"/>
            </w:rPr>
            <w:t>Ecco tutte le chiamate Postman per testare gli utenti:</w:t>
          </w:r>
        </w:p>
        <w:p w14:paraId="79BD353D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461C35">
            <w:rPr>
              <w:rFonts w:ascii="Arial" w:hAnsi="Arial" w:cs="Arial"/>
            </w:rPr>
            <w:pict w14:anchorId="147D38DE">
              <v:rect id="_x0000_i1073" style="width:0;height:1.5pt" o:hralign="center" o:hrstd="t" o:hr="t" fillcolor="#a0a0a0" stroked="f"/>
            </w:pict>
          </w:r>
        </w:p>
        <w:p w14:paraId="6AB05B8B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461C35">
            <w:rPr>
              <w:rFonts w:ascii="Arial" w:hAnsi="Arial" w:cs="Arial"/>
              <w:b/>
              <w:bCs/>
            </w:rPr>
            <w:t>0. Ottieni il token (fallo sempre per primo)</w:t>
          </w:r>
        </w:p>
        <w:p w14:paraId="0AB4E367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461C35">
            <w:rPr>
              <w:rFonts w:ascii="Arial" w:hAnsi="Arial" w:cs="Arial"/>
              <w:lang w:val="fr-CH"/>
            </w:rPr>
            <w:t>POST https://identitytoolkit.googleapis.com/v1/accounts:signInWithPassword?key=AIzaSyB136YHvNa_3IiOdcADszTZUdehqHCJaNY</w:t>
          </w:r>
        </w:p>
        <w:p w14:paraId="58849C37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461C35">
            <w:rPr>
              <w:rFonts w:ascii="Arial" w:hAnsi="Arial" w:cs="Arial"/>
              <w:lang w:val="fr-CH"/>
            </w:rPr>
            <w:t>Content-Type: application/json</w:t>
          </w:r>
        </w:p>
        <w:p w14:paraId="7269D3DA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</w:p>
        <w:p w14:paraId="60F14549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461C35">
            <w:rPr>
              <w:rFonts w:ascii="Arial" w:hAnsi="Arial" w:cs="Arial"/>
              <w:lang w:val="fr-CH"/>
            </w:rPr>
            <w:t>{</w:t>
          </w:r>
        </w:p>
        <w:p w14:paraId="22FBDB5C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461C35">
            <w:rPr>
              <w:rFonts w:ascii="Arial" w:hAnsi="Arial" w:cs="Arial"/>
              <w:lang w:val="fr-CH"/>
            </w:rPr>
            <w:t xml:space="preserve">    "email": "admin@samt.ch",</w:t>
          </w:r>
        </w:p>
        <w:p w14:paraId="331B2A18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461C35">
            <w:rPr>
              <w:rFonts w:ascii="Arial" w:hAnsi="Arial" w:cs="Arial"/>
              <w:lang w:val="fr-CH"/>
            </w:rPr>
            <w:t xml:space="preserve">    "password": "la_tua_password",</w:t>
          </w:r>
        </w:p>
        <w:p w14:paraId="342AB41C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461C35">
            <w:rPr>
              <w:rFonts w:ascii="Arial" w:hAnsi="Arial" w:cs="Arial"/>
              <w:lang w:val="fr-CH"/>
            </w:rPr>
            <w:t xml:space="preserve">    </w:t>
          </w:r>
          <w:r w:rsidRPr="00461C35">
            <w:rPr>
              <w:rFonts w:ascii="Arial" w:hAnsi="Arial" w:cs="Arial"/>
            </w:rPr>
            <w:t>"returnSecureToken": true</w:t>
          </w:r>
        </w:p>
        <w:p w14:paraId="654C6465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461C35">
            <w:rPr>
              <w:rFonts w:ascii="Arial" w:hAnsi="Arial" w:cs="Arial"/>
            </w:rPr>
            <w:t>}</w:t>
          </w:r>
        </w:p>
        <w:p w14:paraId="3EB468CF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461C35">
            <w:rPr>
              <w:rFonts w:ascii="Arial" w:hAnsi="Arial" w:cs="Arial"/>
            </w:rPr>
            <w:t>Copia l'idToken dalla risposta e usalo in tutte le chiamate successive.</w:t>
          </w:r>
        </w:p>
        <w:p w14:paraId="2A25992E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461C35">
            <w:rPr>
              <w:rFonts w:ascii="Arial" w:hAnsi="Arial" w:cs="Arial"/>
            </w:rPr>
            <w:pict w14:anchorId="22FB61A9">
              <v:rect id="_x0000_i1074" style="width:0;height:1.5pt" o:hralign="center" o:hrstd="t" o:hr="t" fillcolor="#a0a0a0" stroked="f"/>
            </w:pict>
          </w:r>
        </w:p>
        <w:p w14:paraId="7F72343A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461C35">
            <w:rPr>
              <w:rFonts w:ascii="Arial" w:hAnsi="Arial" w:cs="Arial"/>
              <w:b/>
              <w:bCs/>
            </w:rPr>
            <w:t>1. GET /api/me — Dati utente autenticato</w:t>
          </w:r>
        </w:p>
        <w:p w14:paraId="5B4A8FF4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461C35">
            <w:rPr>
              <w:rFonts w:ascii="Arial" w:hAnsi="Arial" w:cs="Arial"/>
            </w:rPr>
            <w:t>GET http://localhost:8000/api/me</w:t>
          </w:r>
        </w:p>
        <w:p w14:paraId="56815948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461C35">
            <w:rPr>
              <w:rFonts w:ascii="Arial" w:hAnsi="Arial" w:cs="Arial"/>
            </w:rPr>
            <w:t>Authorization: Bearer IL_TUO_TOKEN</w:t>
          </w:r>
        </w:p>
        <w:p w14:paraId="3B4B1099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461C35">
            <w:rPr>
              <w:rFonts w:ascii="Arial" w:hAnsi="Arial" w:cs="Arial"/>
            </w:rPr>
            <w:t>Accept: application/json</w:t>
          </w:r>
        </w:p>
        <w:p w14:paraId="49C89792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461C35">
            <w:rPr>
              <w:rFonts w:ascii="Arial" w:hAnsi="Arial" w:cs="Arial"/>
            </w:rPr>
            <w:pict w14:anchorId="20DE4F09">
              <v:rect id="_x0000_i1075" style="width:0;height:1.5pt" o:hralign="center" o:hrstd="t" o:hr="t" fillcolor="#a0a0a0" stroked="f"/>
            </w:pict>
          </w:r>
        </w:p>
        <w:p w14:paraId="2F6B9BA6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461C35">
            <w:rPr>
              <w:rFonts w:ascii="Arial" w:hAnsi="Arial" w:cs="Arial"/>
              <w:b/>
              <w:bCs/>
            </w:rPr>
            <w:t>2. GET /api/users — Lista tutti gli utenti</w:t>
          </w:r>
        </w:p>
        <w:p w14:paraId="4E3F0074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461C35">
            <w:rPr>
              <w:rFonts w:ascii="Arial" w:hAnsi="Arial" w:cs="Arial"/>
            </w:rPr>
            <w:t>GET http://localhost:8000/api/users</w:t>
          </w:r>
        </w:p>
        <w:p w14:paraId="6201311D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461C35">
            <w:rPr>
              <w:rFonts w:ascii="Arial" w:hAnsi="Arial" w:cs="Arial"/>
            </w:rPr>
            <w:t>Authorization: Bearer IL_TUO_TOKEN</w:t>
          </w:r>
        </w:p>
        <w:p w14:paraId="62C6109B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461C35">
            <w:rPr>
              <w:rFonts w:ascii="Arial" w:hAnsi="Arial" w:cs="Arial"/>
            </w:rPr>
            <w:t>Accept: application/json</w:t>
          </w:r>
        </w:p>
        <w:p w14:paraId="6377F9CD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461C35">
            <w:rPr>
              <w:rFonts w:ascii="Arial" w:hAnsi="Arial" w:cs="Arial"/>
            </w:rPr>
            <w:pict w14:anchorId="0B8AE06B">
              <v:rect id="_x0000_i1076" style="width:0;height:1.5pt" o:hralign="center" o:hrstd="t" o:hr="t" fillcolor="#a0a0a0" stroked="f"/>
            </w:pict>
          </w:r>
        </w:p>
        <w:p w14:paraId="0CB7121B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461C35">
            <w:rPr>
              <w:rFonts w:ascii="Arial" w:hAnsi="Arial" w:cs="Arial"/>
              <w:b/>
              <w:bCs/>
            </w:rPr>
            <w:t>3. GET /api/users/{id} — Dettaglio singolo utente</w:t>
          </w:r>
        </w:p>
        <w:p w14:paraId="663E471C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  <w:lang w:val="de-CH"/>
            </w:rPr>
          </w:pPr>
          <w:r w:rsidRPr="00461C35">
            <w:rPr>
              <w:rFonts w:ascii="Arial" w:hAnsi="Arial" w:cs="Arial"/>
              <w:lang w:val="de-CH"/>
            </w:rPr>
            <w:t>GET http://localhost:8000/api/users/X5watCRdsRNLtFhjnUgPhclm9e72</w:t>
          </w:r>
        </w:p>
        <w:p w14:paraId="7E3AEAF0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461C35">
            <w:rPr>
              <w:rFonts w:ascii="Arial" w:hAnsi="Arial" w:cs="Arial"/>
              <w:lang w:val="fr-CH"/>
            </w:rPr>
            <w:lastRenderedPageBreak/>
            <w:t>Authorization: Bearer IL_TUO_TOKEN</w:t>
          </w:r>
        </w:p>
        <w:p w14:paraId="3553FD5D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461C35">
            <w:rPr>
              <w:rFonts w:ascii="Arial" w:hAnsi="Arial" w:cs="Arial"/>
              <w:lang w:val="fr-CH"/>
            </w:rPr>
            <w:t>Accept: application/json</w:t>
          </w:r>
        </w:p>
        <w:p w14:paraId="722B9C25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461C35">
            <w:rPr>
              <w:rFonts w:ascii="Arial" w:hAnsi="Arial" w:cs="Arial"/>
            </w:rPr>
            <w:pict w14:anchorId="69D01BAC">
              <v:rect id="_x0000_i1077" style="width:0;height:1.5pt" o:hralign="center" o:hrstd="t" o:hr="t" fillcolor="#a0a0a0" stroked="f"/>
            </w:pict>
          </w:r>
        </w:p>
        <w:p w14:paraId="0E121C99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461C35">
            <w:rPr>
              <w:rFonts w:ascii="Arial" w:hAnsi="Arial" w:cs="Arial"/>
              <w:b/>
              <w:bCs/>
            </w:rPr>
            <w:t>4. POST /api/users — Crea nuovo utente</w:t>
          </w:r>
        </w:p>
        <w:p w14:paraId="67DFD573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461C35">
            <w:rPr>
              <w:rFonts w:ascii="Arial" w:hAnsi="Arial" w:cs="Arial"/>
              <w:lang w:val="fr-CH"/>
            </w:rPr>
            <w:t>POST http://localhost:8000/api/users</w:t>
          </w:r>
        </w:p>
        <w:p w14:paraId="110C7BA4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461C35">
            <w:rPr>
              <w:rFonts w:ascii="Arial" w:hAnsi="Arial" w:cs="Arial"/>
              <w:lang w:val="fr-CH"/>
            </w:rPr>
            <w:t>Authorization: Bearer IL_TUO_TOKEN</w:t>
          </w:r>
        </w:p>
        <w:p w14:paraId="26EFF468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461C35">
            <w:rPr>
              <w:rFonts w:ascii="Arial" w:hAnsi="Arial" w:cs="Arial"/>
              <w:lang w:val="fr-CH"/>
            </w:rPr>
            <w:t>Accept: application/json</w:t>
          </w:r>
        </w:p>
        <w:p w14:paraId="5E800B9A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461C35">
            <w:rPr>
              <w:rFonts w:ascii="Arial" w:hAnsi="Arial" w:cs="Arial"/>
              <w:lang w:val="fr-CH"/>
            </w:rPr>
            <w:t>Content-Type: application/json</w:t>
          </w:r>
        </w:p>
        <w:p w14:paraId="7149FA45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</w:p>
        <w:p w14:paraId="3E13156A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461C35">
            <w:rPr>
              <w:rFonts w:ascii="Arial" w:hAnsi="Arial" w:cs="Arial"/>
            </w:rPr>
            <w:t>{</w:t>
          </w:r>
        </w:p>
        <w:p w14:paraId="7D295028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461C35">
            <w:rPr>
              <w:rFonts w:ascii="Arial" w:hAnsi="Arial" w:cs="Arial"/>
            </w:rPr>
            <w:t xml:space="preserve">    "email": "operator@samt.ch",</w:t>
          </w:r>
        </w:p>
        <w:p w14:paraId="34F507C4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461C35">
            <w:rPr>
              <w:rFonts w:ascii="Arial" w:hAnsi="Arial" w:cs="Arial"/>
            </w:rPr>
            <w:t xml:space="preserve">    "full_name": "Mario Bianchi",</w:t>
          </w:r>
        </w:p>
        <w:p w14:paraId="3737C026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  <w:lang w:val="de-CH"/>
            </w:rPr>
          </w:pPr>
          <w:r w:rsidRPr="00461C35">
            <w:rPr>
              <w:rFonts w:ascii="Arial" w:hAnsi="Arial" w:cs="Arial"/>
            </w:rPr>
            <w:t xml:space="preserve">    </w:t>
          </w:r>
          <w:r w:rsidRPr="00461C35">
            <w:rPr>
              <w:rFonts w:ascii="Arial" w:hAnsi="Arial" w:cs="Arial"/>
              <w:lang w:val="de-CH"/>
            </w:rPr>
            <w:t>"password": "password123",</w:t>
          </w:r>
        </w:p>
        <w:p w14:paraId="70D33264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  <w:lang w:val="de-CH"/>
            </w:rPr>
          </w:pPr>
          <w:r w:rsidRPr="00461C35">
            <w:rPr>
              <w:rFonts w:ascii="Arial" w:hAnsi="Arial" w:cs="Arial"/>
              <w:lang w:val="de-CH"/>
            </w:rPr>
            <w:t xml:space="preserve">    "role_id": 2,</w:t>
          </w:r>
        </w:p>
        <w:p w14:paraId="71411632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  <w:lang w:val="de-CH"/>
            </w:rPr>
          </w:pPr>
          <w:r w:rsidRPr="00461C35">
            <w:rPr>
              <w:rFonts w:ascii="Arial" w:hAnsi="Arial" w:cs="Arial"/>
              <w:lang w:val="de-CH"/>
            </w:rPr>
            <w:t xml:space="preserve">    "role_name": "operator",</w:t>
          </w:r>
        </w:p>
        <w:p w14:paraId="68FD5D58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  <w:lang w:val="de-CH"/>
            </w:rPr>
          </w:pPr>
          <w:r w:rsidRPr="00461C35">
            <w:rPr>
              <w:rFonts w:ascii="Arial" w:hAnsi="Arial" w:cs="Arial"/>
              <w:lang w:val="de-CH"/>
            </w:rPr>
            <w:t xml:space="preserve">    "is_active": true</w:t>
          </w:r>
        </w:p>
        <w:p w14:paraId="5AF2E96F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461C35">
            <w:rPr>
              <w:rFonts w:ascii="Arial" w:hAnsi="Arial" w:cs="Arial"/>
            </w:rPr>
            <w:t>}</w:t>
          </w:r>
        </w:p>
        <w:p w14:paraId="33F239D1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461C35">
            <w:rPr>
              <w:rFonts w:ascii="Arial" w:hAnsi="Arial" w:cs="Arial"/>
            </w:rPr>
            <w:pict w14:anchorId="6FC2752A">
              <v:rect id="_x0000_i1078" style="width:0;height:1.5pt" o:hralign="center" o:hrstd="t" o:hr="t" fillcolor="#a0a0a0" stroked="f"/>
            </w:pict>
          </w:r>
        </w:p>
        <w:p w14:paraId="6EA0CF61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461C35">
            <w:rPr>
              <w:rFonts w:ascii="Arial" w:hAnsi="Arial" w:cs="Arial"/>
              <w:b/>
              <w:bCs/>
            </w:rPr>
            <w:t>5. PUT /api/users/{id} — Aggiorna utente</w:t>
          </w:r>
        </w:p>
        <w:p w14:paraId="2A40AEE1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461C35">
            <w:rPr>
              <w:rFonts w:ascii="Arial" w:hAnsi="Arial" w:cs="Arial"/>
              <w:lang w:val="fr-CH"/>
            </w:rPr>
            <w:t>PUT http://localhost:8000/api/users/X5watCRdsRNLtFhjnUgPhclm9e72</w:t>
          </w:r>
        </w:p>
        <w:p w14:paraId="0E81C449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461C35">
            <w:rPr>
              <w:rFonts w:ascii="Arial" w:hAnsi="Arial" w:cs="Arial"/>
              <w:lang w:val="fr-CH"/>
            </w:rPr>
            <w:t>Authorization: Bearer IL_TUO_TOKEN</w:t>
          </w:r>
        </w:p>
        <w:p w14:paraId="2353D021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461C35">
            <w:rPr>
              <w:rFonts w:ascii="Arial" w:hAnsi="Arial" w:cs="Arial"/>
              <w:lang w:val="fr-CH"/>
            </w:rPr>
            <w:t>Accept: application/json</w:t>
          </w:r>
        </w:p>
        <w:p w14:paraId="616450E3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461C35">
            <w:rPr>
              <w:rFonts w:ascii="Arial" w:hAnsi="Arial" w:cs="Arial"/>
            </w:rPr>
            <w:t>Content-Type: application/json</w:t>
          </w:r>
        </w:p>
        <w:p w14:paraId="607FF891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</w:rPr>
          </w:pPr>
        </w:p>
        <w:p w14:paraId="286FC64B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461C35">
            <w:rPr>
              <w:rFonts w:ascii="Arial" w:hAnsi="Arial" w:cs="Arial"/>
            </w:rPr>
            <w:t>{</w:t>
          </w:r>
        </w:p>
        <w:p w14:paraId="6316E923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461C35">
            <w:rPr>
              <w:rFonts w:ascii="Arial" w:hAnsi="Arial" w:cs="Arial"/>
            </w:rPr>
            <w:t xml:space="preserve">    "full_name": "Mario Rossi Aggiornato",</w:t>
          </w:r>
        </w:p>
        <w:p w14:paraId="00FABEE8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461C35">
            <w:rPr>
              <w:rFonts w:ascii="Arial" w:hAnsi="Arial" w:cs="Arial"/>
            </w:rPr>
            <w:t xml:space="preserve">    </w:t>
          </w:r>
          <w:r w:rsidRPr="00461C35">
            <w:rPr>
              <w:rFonts w:ascii="Arial" w:hAnsi="Arial" w:cs="Arial"/>
              <w:lang w:val="fr-CH"/>
            </w:rPr>
            <w:t>"role_id": 1,</w:t>
          </w:r>
        </w:p>
        <w:p w14:paraId="2E7A7FEE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461C35">
            <w:rPr>
              <w:rFonts w:ascii="Arial" w:hAnsi="Arial" w:cs="Arial"/>
              <w:lang w:val="fr-CH"/>
            </w:rPr>
            <w:t xml:space="preserve">    "role_name": "admin",</w:t>
          </w:r>
        </w:p>
        <w:p w14:paraId="2C8AA967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461C35">
            <w:rPr>
              <w:rFonts w:ascii="Arial" w:hAnsi="Arial" w:cs="Arial"/>
              <w:lang w:val="fr-CH"/>
            </w:rPr>
            <w:t xml:space="preserve">    </w:t>
          </w:r>
          <w:r w:rsidRPr="00461C35">
            <w:rPr>
              <w:rFonts w:ascii="Arial" w:hAnsi="Arial" w:cs="Arial"/>
            </w:rPr>
            <w:t>"is_active": true</w:t>
          </w:r>
        </w:p>
        <w:p w14:paraId="5E918E86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461C35">
            <w:rPr>
              <w:rFonts w:ascii="Arial" w:hAnsi="Arial" w:cs="Arial"/>
            </w:rPr>
            <w:t>}</w:t>
          </w:r>
        </w:p>
        <w:p w14:paraId="1115926C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461C35">
            <w:rPr>
              <w:rFonts w:ascii="Arial" w:hAnsi="Arial" w:cs="Arial"/>
            </w:rPr>
            <w:pict w14:anchorId="1215CABD">
              <v:rect id="_x0000_i1079" style="width:0;height:1.5pt" o:hralign="center" o:hrstd="t" o:hr="t" fillcolor="#a0a0a0" stroked="f"/>
            </w:pict>
          </w:r>
        </w:p>
        <w:p w14:paraId="039EEC0A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461C35">
            <w:rPr>
              <w:rFonts w:ascii="Arial" w:hAnsi="Arial" w:cs="Arial"/>
              <w:b/>
              <w:bCs/>
            </w:rPr>
            <w:t>6. DELETE /api/users/{id} — Elimina utente</w:t>
          </w:r>
        </w:p>
        <w:p w14:paraId="02D1F4F5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461C35">
            <w:rPr>
              <w:rFonts w:ascii="Arial" w:hAnsi="Arial" w:cs="Arial"/>
            </w:rPr>
            <w:t>DELETE http://localhost:8000/api/users/ID_UTENTE_DA_ELIMINARE</w:t>
          </w:r>
        </w:p>
        <w:p w14:paraId="4BAF0CC2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461C35">
            <w:rPr>
              <w:rFonts w:ascii="Arial" w:hAnsi="Arial" w:cs="Arial"/>
              <w:lang w:val="fr-CH"/>
            </w:rPr>
            <w:t>Authorization: Bearer IL_TUO_TOKEN</w:t>
          </w:r>
        </w:p>
        <w:p w14:paraId="15893956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461C35">
            <w:rPr>
              <w:rFonts w:ascii="Arial" w:hAnsi="Arial" w:cs="Arial"/>
              <w:lang w:val="fr-CH"/>
            </w:rPr>
            <w:t>Accept: application/json</w:t>
          </w:r>
        </w:p>
        <w:p w14:paraId="4C694DF7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461C35">
            <w:rPr>
              <w:rFonts w:ascii="Segoe UI Symbol" w:hAnsi="Segoe UI Symbol" w:cs="Segoe UI Symbol"/>
            </w:rPr>
            <w:t>⚠</w:t>
          </w:r>
          <w:r w:rsidRPr="00461C35">
            <w:rPr>
              <w:rFonts w:ascii="Arial" w:hAnsi="Arial" w:cs="Arial"/>
            </w:rPr>
            <w:t>️ Non eliminare X5watCRdsRNLtFhjnUgPhclm9e72 che è il tuo admin!</w:t>
          </w:r>
        </w:p>
        <w:p w14:paraId="7EE0DFA2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461C35">
            <w:rPr>
              <w:rFonts w:ascii="Arial" w:hAnsi="Arial" w:cs="Arial"/>
            </w:rPr>
            <w:pict w14:anchorId="690F7F83">
              <v:rect id="_x0000_i1080" style="width:0;height:1.5pt" o:hralign="center" o:hrstd="t" o:hr="t" fillcolor="#a0a0a0" stroked="f"/>
            </w:pict>
          </w:r>
        </w:p>
        <w:p w14:paraId="13F04111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461C35">
            <w:rPr>
              <w:rFonts w:ascii="Arial" w:hAnsi="Arial" w:cs="Arial"/>
              <w:b/>
              <w:bCs/>
            </w:rPr>
            <w:t>Ordine consigliato per i test</w:t>
          </w:r>
        </w:p>
        <w:p w14:paraId="02FCDC5B" w14:textId="77777777" w:rsidR="00461C35" w:rsidRPr="00461C35" w:rsidRDefault="00461C35" w:rsidP="00461C35">
          <w:pPr>
            <w:pStyle w:val="Nessunaspaziatura"/>
            <w:numPr>
              <w:ilvl w:val="0"/>
              <w:numId w:val="22"/>
            </w:numPr>
            <w:spacing w:line="276" w:lineRule="auto"/>
            <w:rPr>
              <w:rFonts w:ascii="Arial" w:hAnsi="Arial" w:cs="Arial"/>
            </w:rPr>
          </w:pPr>
          <w:r w:rsidRPr="00461C35">
            <w:rPr>
              <w:rFonts w:ascii="Arial" w:hAnsi="Arial" w:cs="Arial"/>
            </w:rPr>
            <w:t>/api/me — verifica che il token funzioni</w:t>
          </w:r>
        </w:p>
        <w:p w14:paraId="399E44DC" w14:textId="77777777" w:rsidR="00461C35" w:rsidRPr="00461C35" w:rsidRDefault="00461C35" w:rsidP="00461C35">
          <w:pPr>
            <w:pStyle w:val="Nessunaspaziatura"/>
            <w:numPr>
              <w:ilvl w:val="0"/>
              <w:numId w:val="22"/>
            </w:numPr>
            <w:spacing w:line="276" w:lineRule="auto"/>
            <w:rPr>
              <w:rFonts w:ascii="Arial" w:hAnsi="Arial" w:cs="Arial"/>
            </w:rPr>
          </w:pPr>
          <w:r w:rsidRPr="00461C35">
            <w:rPr>
              <w:rFonts w:ascii="Arial" w:hAnsi="Arial" w:cs="Arial"/>
            </w:rPr>
            <w:t>/api/users — verifica la lista</w:t>
          </w:r>
        </w:p>
        <w:p w14:paraId="07C46F70" w14:textId="77777777" w:rsidR="00461C35" w:rsidRPr="00461C35" w:rsidRDefault="00461C35" w:rsidP="00461C35">
          <w:pPr>
            <w:pStyle w:val="Nessunaspaziatura"/>
            <w:numPr>
              <w:ilvl w:val="0"/>
              <w:numId w:val="22"/>
            </w:numPr>
            <w:spacing w:line="276" w:lineRule="auto"/>
            <w:rPr>
              <w:rFonts w:ascii="Arial" w:hAnsi="Arial" w:cs="Arial"/>
            </w:rPr>
          </w:pPr>
          <w:r w:rsidRPr="00461C35">
            <w:rPr>
              <w:rFonts w:ascii="Arial" w:hAnsi="Arial" w:cs="Arial"/>
            </w:rPr>
            <w:t>POST /api/users — crea un utente di test</w:t>
          </w:r>
        </w:p>
        <w:p w14:paraId="15F3D90F" w14:textId="77777777" w:rsidR="00461C35" w:rsidRPr="00461C35" w:rsidRDefault="00461C35" w:rsidP="00461C35">
          <w:pPr>
            <w:pStyle w:val="Nessunaspaziatura"/>
            <w:numPr>
              <w:ilvl w:val="0"/>
              <w:numId w:val="22"/>
            </w:numPr>
            <w:spacing w:line="276" w:lineRule="auto"/>
            <w:rPr>
              <w:rFonts w:ascii="Arial" w:hAnsi="Arial" w:cs="Arial"/>
            </w:rPr>
          </w:pPr>
          <w:r w:rsidRPr="00461C35">
            <w:rPr>
              <w:rFonts w:ascii="Arial" w:hAnsi="Arial" w:cs="Arial"/>
            </w:rPr>
            <w:t>GET /api/users/{id} — verifica che sia stato creato</w:t>
          </w:r>
        </w:p>
        <w:p w14:paraId="46DABEDC" w14:textId="77777777" w:rsidR="00461C35" w:rsidRPr="00461C35" w:rsidRDefault="00461C35" w:rsidP="00461C35">
          <w:pPr>
            <w:pStyle w:val="Nessunaspaziatura"/>
            <w:numPr>
              <w:ilvl w:val="0"/>
              <w:numId w:val="22"/>
            </w:numPr>
            <w:spacing w:line="276" w:lineRule="auto"/>
            <w:rPr>
              <w:rFonts w:ascii="Arial" w:hAnsi="Arial" w:cs="Arial"/>
            </w:rPr>
          </w:pPr>
          <w:r w:rsidRPr="00461C35">
            <w:rPr>
              <w:rFonts w:ascii="Arial" w:hAnsi="Arial" w:cs="Arial"/>
            </w:rPr>
            <w:t>PUT /api/users/{id} — aggiorna quell'utente</w:t>
          </w:r>
        </w:p>
        <w:p w14:paraId="50D8D06B" w14:textId="77777777" w:rsidR="00461C35" w:rsidRPr="00461C35" w:rsidRDefault="00461C35" w:rsidP="00461C35">
          <w:pPr>
            <w:pStyle w:val="Nessunaspaziatura"/>
            <w:numPr>
              <w:ilvl w:val="0"/>
              <w:numId w:val="22"/>
            </w:numPr>
            <w:spacing w:line="276" w:lineRule="auto"/>
            <w:rPr>
              <w:rFonts w:ascii="Arial" w:hAnsi="Arial" w:cs="Arial"/>
            </w:rPr>
          </w:pPr>
          <w:r w:rsidRPr="00461C35">
            <w:rPr>
              <w:rFonts w:ascii="Arial" w:hAnsi="Arial" w:cs="Arial"/>
            </w:rPr>
            <w:t>DELETE /api/users/{id} — elimina l'utente di test</w:t>
          </w:r>
        </w:p>
        <w:p w14:paraId="28C07230" w14:textId="77777777" w:rsidR="00461C35" w:rsidRPr="00461C35" w:rsidRDefault="00461C35" w:rsidP="00461C35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461C35">
            <w:rPr>
              <w:rFonts w:ascii="Arial" w:hAnsi="Arial" w:cs="Arial"/>
            </w:rPr>
            <w:t>Dimmi cosa risponde ogni chiamata!</w:t>
          </w:r>
        </w:p>
        <w:p w14:paraId="7601B5CC" w14:textId="79E962B1" w:rsidR="00624F63" w:rsidRPr="00872C0D" w:rsidRDefault="00000000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</w:p>
      </w:sdtContent>
    </w:sdt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1DECEDE1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61C35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61C35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5A3D5733" w:rsidR="00624F63" w:rsidRPr="001D1B3C" w:rsidRDefault="00461C35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Avrei cercato su internet gli errori dati e avrei scritto manualmente ogni chiamata su postman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BE8DAB" w14:textId="77777777" w:rsidR="00C80FBA" w:rsidRDefault="00C80FBA" w:rsidP="00DC1A1A">
      <w:pPr>
        <w:spacing w:after="0" w:line="240" w:lineRule="auto"/>
      </w:pPr>
      <w:r>
        <w:separator/>
      </w:r>
    </w:p>
    <w:p w14:paraId="6A4DB8E1" w14:textId="77777777" w:rsidR="00C80FBA" w:rsidRDefault="00C80FBA"/>
    <w:p w14:paraId="42BA6ED3" w14:textId="77777777" w:rsidR="00C80FBA" w:rsidRDefault="00C80FBA" w:rsidP="00454290"/>
  </w:endnote>
  <w:endnote w:type="continuationSeparator" w:id="0">
    <w:p w14:paraId="2AD0AA6D" w14:textId="77777777" w:rsidR="00C80FBA" w:rsidRDefault="00C80FBA" w:rsidP="00DC1A1A">
      <w:pPr>
        <w:spacing w:after="0" w:line="240" w:lineRule="auto"/>
      </w:pPr>
      <w:r>
        <w:continuationSeparator/>
      </w:r>
    </w:p>
    <w:p w14:paraId="2226D9B0" w14:textId="77777777" w:rsidR="00C80FBA" w:rsidRDefault="00C80FBA"/>
    <w:p w14:paraId="4779F05B" w14:textId="77777777" w:rsidR="00C80FBA" w:rsidRDefault="00C80FBA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16C02697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719A6">
          <w:rPr>
            <w:rFonts w:ascii="Arial" w:hAnsi="Arial" w:cs="Arial"/>
          </w:rPr>
          <w:t xml:space="preserve"> X2SevenVault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9EFBB0" w14:textId="77777777" w:rsidR="00C80FBA" w:rsidRDefault="00C80FBA" w:rsidP="00DC1A1A">
      <w:pPr>
        <w:spacing w:after="0" w:line="240" w:lineRule="auto"/>
      </w:pPr>
      <w:r>
        <w:separator/>
      </w:r>
    </w:p>
    <w:p w14:paraId="4C2A92E3" w14:textId="77777777" w:rsidR="00C80FBA" w:rsidRDefault="00C80FBA"/>
    <w:p w14:paraId="1851E35D" w14:textId="77777777" w:rsidR="00C80FBA" w:rsidRDefault="00C80FBA" w:rsidP="00454290"/>
  </w:footnote>
  <w:footnote w:type="continuationSeparator" w:id="0">
    <w:p w14:paraId="50B03B55" w14:textId="77777777" w:rsidR="00C80FBA" w:rsidRDefault="00C80FBA" w:rsidP="00DC1A1A">
      <w:pPr>
        <w:spacing w:after="0" w:line="240" w:lineRule="auto"/>
      </w:pPr>
      <w:r>
        <w:continuationSeparator/>
      </w:r>
    </w:p>
    <w:p w14:paraId="13E107BE" w14:textId="77777777" w:rsidR="00C80FBA" w:rsidRDefault="00C80FBA"/>
    <w:p w14:paraId="3AF2D206" w14:textId="77777777" w:rsidR="00C80FBA" w:rsidRDefault="00C80FBA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461D944D" w:rsidR="007C13BA" w:rsidRPr="00A719A6" w:rsidRDefault="00A719A6" w:rsidP="00454290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Christian Arzani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CD7652"/>
    <w:multiLevelType w:val="multilevel"/>
    <w:tmpl w:val="16DC4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6"/>
  </w:num>
  <w:num w:numId="2" w16cid:durableId="1967395049">
    <w:abstractNumId w:val="13"/>
  </w:num>
  <w:num w:numId="3" w16cid:durableId="560798018">
    <w:abstractNumId w:val="17"/>
  </w:num>
  <w:num w:numId="4" w16cid:durableId="456266356">
    <w:abstractNumId w:val="5"/>
  </w:num>
  <w:num w:numId="5" w16cid:durableId="1952517828">
    <w:abstractNumId w:val="20"/>
  </w:num>
  <w:num w:numId="6" w16cid:durableId="482088381">
    <w:abstractNumId w:val="2"/>
  </w:num>
  <w:num w:numId="7" w16cid:durableId="1543905248">
    <w:abstractNumId w:val="18"/>
  </w:num>
  <w:num w:numId="8" w16cid:durableId="1594119998">
    <w:abstractNumId w:val="9"/>
  </w:num>
  <w:num w:numId="9" w16cid:durableId="849562418">
    <w:abstractNumId w:val="6"/>
  </w:num>
  <w:num w:numId="10" w16cid:durableId="1199708427">
    <w:abstractNumId w:val="8"/>
  </w:num>
  <w:num w:numId="11" w16cid:durableId="1046024604">
    <w:abstractNumId w:val="15"/>
  </w:num>
  <w:num w:numId="12" w16cid:durableId="1521582063">
    <w:abstractNumId w:val="1"/>
  </w:num>
  <w:num w:numId="13" w16cid:durableId="1400208319">
    <w:abstractNumId w:val="4"/>
  </w:num>
  <w:num w:numId="14" w16cid:durableId="1121418896">
    <w:abstractNumId w:val="11"/>
  </w:num>
  <w:num w:numId="15" w16cid:durableId="198932241">
    <w:abstractNumId w:val="7"/>
  </w:num>
  <w:num w:numId="16" w16cid:durableId="419378984">
    <w:abstractNumId w:val="12"/>
  </w:num>
  <w:num w:numId="17" w16cid:durableId="1159079366">
    <w:abstractNumId w:val="21"/>
  </w:num>
  <w:num w:numId="18" w16cid:durableId="495001252">
    <w:abstractNumId w:val="10"/>
  </w:num>
  <w:num w:numId="19" w16cid:durableId="289753360">
    <w:abstractNumId w:val="19"/>
  </w:num>
  <w:num w:numId="20" w16cid:durableId="657273719">
    <w:abstractNumId w:val="3"/>
  </w:num>
  <w:num w:numId="21" w16cid:durableId="1527209842">
    <w:abstractNumId w:val="0"/>
  </w:num>
  <w:num w:numId="22" w16cid:durableId="214515341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4290"/>
    <w:rsid w:val="00455C9C"/>
    <w:rsid w:val="00456321"/>
    <w:rsid w:val="00461C35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166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C0989"/>
    <w:rsid w:val="008D0900"/>
    <w:rsid w:val="008D1E14"/>
    <w:rsid w:val="008D4925"/>
    <w:rsid w:val="008D52F3"/>
    <w:rsid w:val="008D7356"/>
    <w:rsid w:val="008E3746"/>
    <w:rsid w:val="008F1E8A"/>
    <w:rsid w:val="00900564"/>
    <w:rsid w:val="00902F15"/>
    <w:rsid w:val="009053E1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57414"/>
    <w:rsid w:val="00A601F0"/>
    <w:rsid w:val="00A67F0D"/>
    <w:rsid w:val="00A719A6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346D"/>
    <w:rsid w:val="00AB470B"/>
    <w:rsid w:val="00AB580C"/>
    <w:rsid w:val="00AB78BC"/>
    <w:rsid w:val="00AC1DB4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07D82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0FBA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6E5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01737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semiHidden/>
    <w:unhideWhenUsed/>
    <w:rsid w:val="00461C3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6043C4EFD98A4CC3927C6CBC295759B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382732C-0748-43DF-94A9-7792792359FC}"/>
      </w:docPartPr>
      <w:docPartBody>
        <w:p w:rsidR="00DE4EBE" w:rsidRDefault="0080736A" w:rsidP="0080736A">
          <w:pPr>
            <w:pStyle w:val="6043C4EFD98A4CC3927C6CBC295759B11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3B3A61"/>
    <w:rsid w:val="00455C9C"/>
    <w:rsid w:val="005F5E18"/>
    <w:rsid w:val="0063588A"/>
    <w:rsid w:val="00694166"/>
    <w:rsid w:val="007F4556"/>
    <w:rsid w:val="0080736A"/>
    <w:rsid w:val="00BE72BC"/>
    <w:rsid w:val="00DE2402"/>
    <w:rsid w:val="00DE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6043C4EFD98A4CC3927C6CBC295759B11">
    <w:name w:val="6043C4EFD98A4CC3927C6CBC295759B1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9</TotalTime>
  <Pages>4</Pages>
  <Words>522</Words>
  <Characters>2982</Characters>
  <Application>Microsoft Office Word</Application>
  <DocSecurity>0</DocSecurity>
  <Lines>24</Lines>
  <Paragraphs>6</Paragraphs>
  <ScaleCrop>false</ScaleCrop>
  <Company>Nome Progetto: X2SevenVault</Company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yku197@cpt.local</cp:lastModifiedBy>
  <cp:revision>8</cp:revision>
  <cp:lastPrinted>2017-03-29T10:57:00Z</cp:lastPrinted>
  <dcterms:created xsi:type="dcterms:W3CDTF">2026-01-19T09:45:00Z</dcterms:created>
  <dcterms:modified xsi:type="dcterms:W3CDTF">2026-03-25T14:29:00Z</dcterms:modified>
</cp:coreProperties>
</file>