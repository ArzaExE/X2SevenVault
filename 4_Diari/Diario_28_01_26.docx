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0630628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A73FB87" w:rsidR="005D6E86" w:rsidRPr="001D1B3C" w:rsidRDefault="005E327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 w:rsidR="00A719A6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DDAC004" w:rsidR="005D6E86" w:rsidRPr="001D1B3C" w:rsidRDefault="00A719A6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 xml:space="preserve">08:20 </w:t>
            </w:r>
            <w:r w:rsidR="005D6E86" w:rsidRPr="001D1B3C">
              <w:rPr>
                <w:rFonts w:ascii="Arial" w:hAnsi="Arial" w:cs="Arial"/>
              </w:rPr>
              <w:t xml:space="preserve">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7D4C55FD" w:rsidR="005D6E86" w:rsidRPr="001D1B3C" w:rsidRDefault="00A719A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58392143" w14:textId="77777777" w:rsidR="00632B06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Creata la base della documentazione con i capitoli: scopo, analisi del dominio, analisi e specifica dei requisiti</w:t>
            </w:r>
          </w:p>
          <w:p w14:paraId="2DEB1588" w14:textId="77777777" w:rsidR="005E3273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Definiti i requisiti</w:t>
            </w:r>
          </w:p>
          <w:p w14:paraId="3BDFF3E9" w14:textId="2AF42684" w:rsidR="005E3273" w:rsidRPr="005E3273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Iniziato a mettere le prime task dello sprint 1 all’interno del gantt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7777777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45A07E0F" w14:textId="09C6EAA1" w:rsidR="00632B06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definire tutti i tasks</w:t>
            </w:r>
          </w:p>
          <w:p w14:paraId="770EBD60" w14:textId="77777777" w:rsidR="005E3273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con la docente i requisiti</w:t>
            </w:r>
          </w:p>
          <w:p w14:paraId="7625903A" w14:textId="19A1665B" w:rsidR="005E3273" w:rsidRPr="005E3273" w:rsidRDefault="005E3273" w:rsidP="005E3273">
            <w:pPr>
              <w:pStyle w:val="Paragrafoelenco"/>
              <w:numPr>
                <w:ilvl w:val="0"/>
                <w:numId w:val="22"/>
              </w:numPr>
              <w:spacing w:before="240" w:after="20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il Gantt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34285B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D63D1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632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7BADBDC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3C0D853" w:rsidRPr="3DB10A81">
            <w:rPr>
              <w:rFonts w:ascii="MS Gothic" w:eastAsia="MS Gothic" w:hAnsi="MS Gothic" w:cs="MS Gothic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632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03CF5566" w:rsidR="00872C0D" w:rsidRDefault="0093632B" w:rsidP="00872C0D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Mi ha aiutato a definire alcuni requisiti in modo più preciso di come gli avevo pensati io.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7601B5CC" w14:textId="7DD5209C" w:rsidR="00624F63" w:rsidRPr="00872C0D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311921044"/>
          <w:placeholder>
            <w:docPart w:val="A99F6FF124534E1D97965DDBA679A1CB"/>
          </w:placeholder>
          <w15:color w:val="C0C0C0"/>
        </w:sdtPr>
        <w:sdtContent>
          <w:r w:rsidR="0093632B">
            <w:rPr>
              <w:rFonts w:ascii="Arial" w:hAnsi="Arial" w:cs="Arial"/>
            </w:rPr>
            <w:t xml:space="preserve">Mi ha dato una spiegazione </w:t>
          </w:r>
        </w:sdtContent>
      </w:sdt>
      <w:r w:rsidR="007C7A1F">
        <w:rPr>
          <w:rFonts w:ascii="Arial" w:hAnsi="Arial" w:cs="Arial"/>
        </w:rPr>
        <w:t xml:space="preserve">più dettagliata </w:t>
      </w:r>
      <w:r w:rsidR="0093632B">
        <w:rPr>
          <w:rFonts w:ascii="Arial" w:hAnsi="Arial" w:cs="Arial"/>
        </w:rPr>
        <w:t>de</w:t>
      </w:r>
      <w:r w:rsidR="007C7A1F">
        <w:rPr>
          <w:rFonts w:ascii="Arial" w:hAnsi="Arial" w:cs="Arial"/>
        </w:rPr>
        <w:t>i requisiti che già avevo definito con i sotto requisiti.</w:t>
      </w:r>
    </w:p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2ACA258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C7A1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7994851E" w:rsidR="00624F63" w:rsidRPr="001D1B3C" w:rsidRDefault="007C7A1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Probabilmente avrei lasciato i requisiti cha avevo definito io.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54A30" w14:textId="77777777" w:rsidR="00C0791D" w:rsidRDefault="00C0791D" w:rsidP="00DC1A1A">
      <w:pPr>
        <w:spacing w:after="0" w:line="240" w:lineRule="auto"/>
      </w:pPr>
      <w:r>
        <w:separator/>
      </w:r>
    </w:p>
    <w:p w14:paraId="44DBECFA" w14:textId="77777777" w:rsidR="00C0791D" w:rsidRDefault="00C0791D"/>
    <w:p w14:paraId="441F0EFB" w14:textId="77777777" w:rsidR="00C0791D" w:rsidRDefault="00C0791D" w:rsidP="00454290"/>
  </w:endnote>
  <w:endnote w:type="continuationSeparator" w:id="0">
    <w:p w14:paraId="582C152D" w14:textId="77777777" w:rsidR="00C0791D" w:rsidRDefault="00C0791D" w:rsidP="00DC1A1A">
      <w:pPr>
        <w:spacing w:after="0" w:line="240" w:lineRule="auto"/>
      </w:pPr>
      <w:r>
        <w:continuationSeparator/>
      </w:r>
    </w:p>
    <w:p w14:paraId="2E353930" w14:textId="77777777" w:rsidR="00C0791D" w:rsidRDefault="00C0791D"/>
    <w:p w14:paraId="4ADFB81C" w14:textId="77777777" w:rsidR="00C0791D" w:rsidRDefault="00C0791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16C0269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719A6">
          <w:rPr>
            <w:rFonts w:ascii="Arial" w:hAnsi="Arial" w:cs="Arial"/>
          </w:rPr>
          <w:t xml:space="preserve"> X2SevenVault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E5922" w14:textId="77777777" w:rsidR="00C0791D" w:rsidRDefault="00C0791D" w:rsidP="00DC1A1A">
      <w:pPr>
        <w:spacing w:after="0" w:line="240" w:lineRule="auto"/>
      </w:pPr>
      <w:r>
        <w:separator/>
      </w:r>
    </w:p>
    <w:p w14:paraId="3A5E31E9" w14:textId="77777777" w:rsidR="00C0791D" w:rsidRDefault="00C0791D"/>
    <w:p w14:paraId="4AAD9933" w14:textId="77777777" w:rsidR="00C0791D" w:rsidRDefault="00C0791D" w:rsidP="00454290"/>
  </w:footnote>
  <w:footnote w:type="continuationSeparator" w:id="0">
    <w:p w14:paraId="725CEDF8" w14:textId="77777777" w:rsidR="00C0791D" w:rsidRDefault="00C0791D" w:rsidP="00DC1A1A">
      <w:pPr>
        <w:spacing w:after="0" w:line="240" w:lineRule="auto"/>
      </w:pPr>
      <w:r>
        <w:continuationSeparator/>
      </w:r>
    </w:p>
    <w:p w14:paraId="722237E8" w14:textId="77777777" w:rsidR="00C0791D" w:rsidRDefault="00C0791D"/>
    <w:p w14:paraId="25C7AB8E" w14:textId="77777777" w:rsidR="00C0791D" w:rsidRDefault="00C0791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461D944D" w:rsidR="007C13BA" w:rsidRPr="00A719A6" w:rsidRDefault="00A719A6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Christian Arzani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108B4"/>
    <w:multiLevelType w:val="hybridMultilevel"/>
    <w:tmpl w:val="D132F322"/>
    <w:lvl w:ilvl="0" w:tplc="281E8788">
      <w:start w:val="2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4"/>
  </w:num>
  <w:num w:numId="3" w16cid:durableId="560798018">
    <w:abstractNumId w:val="17"/>
  </w:num>
  <w:num w:numId="4" w16cid:durableId="456266356">
    <w:abstractNumId w:val="6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10"/>
  </w:num>
  <w:num w:numId="9" w16cid:durableId="849562418">
    <w:abstractNumId w:val="7"/>
  </w:num>
  <w:num w:numId="10" w16cid:durableId="1199708427">
    <w:abstractNumId w:val="9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5"/>
  </w:num>
  <w:num w:numId="14" w16cid:durableId="1121418896">
    <w:abstractNumId w:val="12"/>
  </w:num>
  <w:num w:numId="15" w16cid:durableId="198932241">
    <w:abstractNumId w:val="8"/>
  </w:num>
  <w:num w:numId="16" w16cid:durableId="419378984">
    <w:abstractNumId w:val="13"/>
  </w:num>
  <w:num w:numId="17" w16cid:durableId="1159079366">
    <w:abstractNumId w:val="21"/>
  </w:num>
  <w:num w:numId="18" w16cid:durableId="495001252">
    <w:abstractNumId w:val="11"/>
  </w:num>
  <w:num w:numId="19" w16cid:durableId="289753360">
    <w:abstractNumId w:val="19"/>
  </w:num>
  <w:num w:numId="20" w16cid:durableId="657273719">
    <w:abstractNumId w:val="4"/>
  </w:num>
  <w:num w:numId="21" w16cid:durableId="1527209842">
    <w:abstractNumId w:val="0"/>
  </w:num>
  <w:num w:numId="22" w16cid:durableId="957687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44E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9C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3273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C7A1F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632B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19A6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0791D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6E5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4FC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644E"/>
    <w:rsid w:val="003B3A61"/>
    <w:rsid w:val="00455C9C"/>
    <w:rsid w:val="0063588A"/>
    <w:rsid w:val="007401CA"/>
    <w:rsid w:val="007F4556"/>
    <w:rsid w:val="0080736A"/>
    <w:rsid w:val="00BE72BC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13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X2SevenVault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yku197@cpt.local</cp:lastModifiedBy>
  <cp:revision>8</cp:revision>
  <cp:lastPrinted>2017-03-29T10:57:00Z</cp:lastPrinted>
  <dcterms:created xsi:type="dcterms:W3CDTF">2026-01-19T09:45:00Z</dcterms:created>
  <dcterms:modified xsi:type="dcterms:W3CDTF">2026-01-28T13:48:00Z</dcterms:modified>
</cp:coreProperties>
</file>