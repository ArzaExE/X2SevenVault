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28B8D7C9" w:rsidR="005D6E86" w:rsidRPr="001D1B3C" w:rsidRDefault="00BE4A01" w:rsidP="00632B06">
            <w:pPr>
              <w:rPr>
                <w:rFonts w:ascii="Arial" w:hAnsi="Arial" w:cs="Arial"/>
              </w:rPr>
            </w:pPr>
            <w:r>
              <w:rPr>
                <w:rFonts w:ascii="Arial" w:hAnsi="Arial" w:cs="Arial"/>
              </w:rPr>
              <w:t>23</w:t>
            </w:r>
            <w:r w:rsidR="005D6E86" w:rsidRPr="001D1B3C">
              <w:rPr>
                <w:rFonts w:ascii="Arial" w:hAnsi="Arial" w:cs="Arial"/>
              </w:rPr>
              <w:t>.</w:t>
            </w:r>
            <w:r>
              <w:rPr>
                <w:rFonts w:ascii="Arial" w:hAnsi="Arial" w:cs="Arial"/>
              </w:rPr>
              <w:t>02</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7D4C55FD"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1C1994D" w14:textId="77777777" w:rsidR="00632B06" w:rsidRDefault="00BE4A01" w:rsidP="00AB580C">
            <w:pPr>
              <w:rPr>
                <w:rFonts w:ascii="Arial" w:hAnsi="Arial" w:cs="Arial"/>
              </w:rPr>
            </w:pPr>
            <w:r>
              <w:rPr>
                <w:rFonts w:ascii="Arial" w:hAnsi="Arial" w:cs="Arial"/>
              </w:rPr>
              <w:t>Oggi ho iniziato il primo sprint di implementazione dedicato all’allenamento di un modello AI.</w:t>
            </w:r>
          </w:p>
          <w:p w14:paraId="3186A402" w14:textId="77777777" w:rsidR="00BE4A01" w:rsidRDefault="00BE4A01" w:rsidP="00AB580C">
            <w:pPr>
              <w:rPr>
                <w:rFonts w:ascii="Arial" w:hAnsi="Arial" w:cs="Arial"/>
              </w:rPr>
            </w:pPr>
            <w:r>
              <w:rPr>
                <w:rFonts w:ascii="Arial" w:hAnsi="Arial" w:cs="Arial"/>
              </w:rPr>
              <w:t>Come prima cosa ho definito 10 oggetti con cui andrò a lavorare per definire il dataset che utilizzerò per allenare il modello. Per ogni oggetto ho scattato dalle 2-5 foto in modo da avere più prospettive possibili. Dopodichè ho implementato la libreria flip di python che tramite un esempio presente nella repo della libreria mi ha permesso di generare diverse foto con gli oggetti da prospettive diverse e con sfondi diversi.</w:t>
            </w:r>
          </w:p>
          <w:p w14:paraId="602C8D4F" w14:textId="77777777" w:rsidR="00BE4A01" w:rsidRDefault="00782ACA" w:rsidP="00BE4A01">
            <w:pPr>
              <w:spacing w:before="240"/>
              <w:rPr>
                <w:rFonts w:ascii="Arial" w:hAnsi="Arial" w:cs="Arial"/>
              </w:rPr>
            </w:pPr>
            <w:r>
              <w:rPr>
                <w:rFonts w:ascii="Arial" w:hAnsi="Arial" w:cs="Arial"/>
                <w:noProof/>
              </w:rPr>
              <w:drawing>
                <wp:inline distT="0" distB="0" distL="0" distR="0" wp14:anchorId="7C071FB3" wp14:editId="4AC7E17B">
                  <wp:extent cx="1772632" cy="31527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8430" cy="3163087"/>
                          </a:xfrm>
                          <a:prstGeom prst="rect">
                            <a:avLst/>
                          </a:prstGeom>
                          <a:noFill/>
                          <a:ln>
                            <a:noFill/>
                          </a:ln>
                        </pic:spPr>
                      </pic:pic>
                    </a:graphicData>
                  </a:graphic>
                </wp:inline>
              </w:drawing>
            </w:r>
            <w:r>
              <w:rPr>
                <w:rFonts w:ascii="Arial" w:hAnsi="Arial" w:cs="Arial"/>
              </w:rPr>
              <w:t xml:space="preserve">     </w:t>
            </w:r>
            <w:r>
              <w:rPr>
                <w:rFonts w:ascii="Arial" w:hAnsi="Arial" w:cs="Arial"/>
                <w:noProof/>
              </w:rPr>
              <w:drawing>
                <wp:inline distT="0" distB="0" distL="0" distR="0" wp14:anchorId="7F6697A7" wp14:editId="3EAE9646">
                  <wp:extent cx="1783343" cy="3171825"/>
                  <wp:effectExtent l="0" t="0" r="762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1583" cy="3186481"/>
                          </a:xfrm>
                          <a:prstGeom prst="rect">
                            <a:avLst/>
                          </a:prstGeom>
                          <a:noFill/>
                          <a:ln>
                            <a:noFill/>
                          </a:ln>
                        </pic:spPr>
                      </pic:pic>
                    </a:graphicData>
                  </a:graphic>
                </wp:inline>
              </w:drawing>
            </w:r>
            <w:r>
              <w:rPr>
                <w:rFonts w:ascii="Arial" w:hAnsi="Arial" w:cs="Arial"/>
              </w:rPr>
              <w:t xml:space="preserve">     </w:t>
            </w:r>
            <w:r>
              <w:rPr>
                <w:rFonts w:ascii="Arial" w:hAnsi="Arial" w:cs="Arial"/>
                <w:noProof/>
              </w:rPr>
              <w:drawing>
                <wp:inline distT="0" distB="0" distL="0" distR="0" wp14:anchorId="0F69F146" wp14:editId="30942725">
                  <wp:extent cx="1790700" cy="3184912"/>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9104" cy="3199859"/>
                          </a:xfrm>
                          <a:prstGeom prst="rect">
                            <a:avLst/>
                          </a:prstGeom>
                          <a:noFill/>
                          <a:ln>
                            <a:noFill/>
                          </a:ln>
                        </pic:spPr>
                      </pic:pic>
                    </a:graphicData>
                  </a:graphic>
                </wp:inline>
              </w:drawing>
            </w:r>
          </w:p>
          <w:p w14:paraId="4D645A6E" w14:textId="77777777" w:rsidR="004667B7" w:rsidRDefault="004667B7" w:rsidP="00BE4A01">
            <w:pPr>
              <w:spacing w:before="240"/>
              <w:rPr>
                <w:rFonts w:ascii="Arial" w:hAnsi="Arial" w:cs="Arial"/>
              </w:rPr>
            </w:pPr>
            <w:r>
              <w:rPr>
                <w:rFonts w:ascii="Arial" w:hAnsi="Arial" w:cs="Arial"/>
              </w:rPr>
              <w:t>Ho modificato alcuni aspetti dello script fornito in modo che si adattasse alle mie esigenze.</w:t>
            </w:r>
            <w:r>
              <w:rPr>
                <w:rFonts w:ascii="Arial" w:hAnsi="Arial" w:cs="Arial"/>
              </w:rPr>
              <w:br/>
              <w:t>Alcuni aspetti come: percorsi, dimensioni degli oggetti, limita</w:t>
            </w:r>
            <w:r w:rsidR="005C3660">
              <w:rPr>
                <w:rFonts w:ascii="Arial" w:hAnsi="Arial" w:cs="Arial"/>
              </w:rPr>
              <w:t>zione</w:t>
            </w:r>
            <w:r>
              <w:rPr>
                <w:rFonts w:ascii="Arial" w:hAnsi="Arial" w:cs="Arial"/>
              </w:rPr>
              <w:t xml:space="preserve"> </w:t>
            </w:r>
            <w:r w:rsidR="005C3660">
              <w:rPr>
                <w:rFonts w:ascii="Arial" w:hAnsi="Arial" w:cs="Arial"/>
              </w:rPr>
              <w:t>del</w:t>
            </w:r>
            <w:r>
              <w:rPr>
                <w:rFonts w:ascii="Arial" w:hAnsi="Arial" w:cs="Arial"/>
              </w:rPr>
              <w:t>la generazione degli oggetti all’interno dello sfondo</w:t>
            </w:r>
            <w:r w:rsidR="005C3660">
              <w:rPr>
                <w:rFonts w:ascii="Arial" w:hAnsi="Arial" w:cs="Arial"/>
              </w:rPr>
              <w:t xml:space="preserve"> e una funzione dedicata alla generazione di file txt appositi per il training di YOLO.</w:t>
            </w:r>
          </w:p>
          <w:p w14:paraId="3BDFF3E9" w14:textId="3E3B2CB5" w:rsidR="005C3660" w:rsidRPr="001D1B3C" w:rsidRDefault="005C3660" w:rsidP="00BE4A01">
            <w:pPr>
              <w:spacing w:before="240"/>
              <w:rPr>
                <w:rFonts w:ascii="Arial" w:hAnsi="Arial" w:cs="Arial"/>
              </w:rPr>
            </w:pPr>
            <w:r>
              <w:rPr>
                <w:rFonts w:ascii="Arial" w:hAnsi="Arial" w:cs="Arial"/>
              </w:rPr>
              <w:t>Devo ancora capire la suddivisione tra val e train</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7777777" w:rsidR="00632B06" w:rsidRPr="001D1B3C" w:rsidRDefault="00632B06" w:rsidP="00434F37">
            <w:pPr>
              <w:rPr>
                <w:rFonts w:ascii="Arial" w:hAnsi="Arial" w:cs="Arial"/>
              </w:rPr>
            </w:pP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05B004B2" w:rsidR="00632B06" w:rsidRPr="001D1B3C" w:rsidRDefault="005C3660" w:rsidP="00434F37">
            <w:pPr>
              <w:rPr>
                <w:rFonts w:ascii="Arial" w:hAnsi="Arial" w:cs="Arial"/>
              </w:rPr>
            </w:pPr>
            <w:r>
              <w:rPr>
                <w:rFonts w:ascii="Arial" w:hAnsi="Arial" w:cs="Arial"/>
              </w:rPr>
              <w:t>In orario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5CCE62EE" w14:textId="77777777" w:rsidR="00632B06" w:rsidRDefault="005C3660" w:rsidP="00BB6D52">
            <w:pPr>
              <w:tabs>
                <w:tab w:val="left" w:pos="4725"/>
              </w:tabs>
              <w:rPr>
                <w:rFonts w:ascii="Arial" w:hAnsi="Arial" w:cs="Arial"/>
              </w:rPr>
            </w:pPr>
            <w:r>
              <w:rPr>
                <w:rFonts w:ascii="Arial" w:hAnsi="Arial" w:cs="Arial"/>
              </w:rPr>
              <w:t>C</w:t>
            </w:r>
            <w:r>
              <w:rPr>
                <w:rFonts w:ascii="Arial" w:hAnsi="Arial" w:cs="Arial"/>
              </w:rPr>
              <w:t xml:space="preserve">apire </w:t>
            </w:r>
            <w:r>
              <w:rPr>
                <w:rFonts w:ascii="Arial" w:hAnsi="Arial" w:cs="Arial"/>
              </w:rPr>
              <w:t xml:space="preserve">perché viene </w:t>
            </w:r>
            <w:r>
              <w:rPr>
                <w:rFonts w:ascii="Arial" w:hAnsi="Arial" w:cs="Arial"/>
              </w:rPr>
              <w:t>suddivis</w:t>
            </w:r>
            <w:r>
              <w:rPr>
                <w:rFonts w:ascii="Arial" w:hAnsi="Arial" w:cs="Arial"/>
              </w:rPr>
              <w:t xml:space="preserve">o </w:t>
            </w:r>
            <w:r>
              <w:rPr>
                <w:rFonts w:ascii="Arial" w:hAnsi="Arial" w:cs="Arial"/>
              </w:rPr>
              <w:t>tra val e train</w:t>
            </w:r>
          </w:p>
          <w:p w14:paraId="7625903A" w14:textId="5B2FF24D" w:rsidR="00BB6D52" w:rsidRPr="001D1B3C" w:rsidRDefault="00BB6D52" w:rsidP="00BB6D52">
            <w:pPr>
              <w:tabs>
                <w:tab w:val="left" w:pos="4725"/>
              </w:tabs>
              <w:rPr>
                <w:rFonts w:ascii="Arial" w:hAnsi="Arial" w:cs="Arial"/>
              </w:rPr>
            </w:pPr>
            <w:r>
              <w:rPr>
                <w:rFonts w:ascii="Arial" w:hAnsi="Arial" w:cs="Arial"/>
              </w:rPr>
              <w:t>Iniziare a trainare il modello</w:t>
            </w:r>
          </w:p>
        </w:tc>
      </w:tr>
    </w:tbl>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59A23E8A"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8C7C49">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3B1D4C44"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8C7C49">
            <w:rPr>
              <w:rFonts w:ascii="Arial" w:hAnsi="Arial" w:cs="Arial"/>
            </w:rPr>
            <w:t>Perplexity AI</w:t>
          </w:r>
        </w:sdtContent>
      </w:sdt>
    </w:p>
    <w:p w14:paraId="61085D49" w14:textId="77777777" w:rsidR="00872C0D" w:rsidRPr="00872C0D" w:rsidRDefault="00872C0D" w:rsidP="00872C0D">
      <w:pPr>
        <w:pStyle w:val="Nessunaspaziatura"/>
        <w:rPr>
          <w:rFonts w:ascii="Arial" w:hAnsi="Arial" w:cs="Arial"/>
        </w:rPr>
      </w:pPr>
    </w:p>
    <w:p w14:paraId="18EFA86B" w14:textId="5DF5705C"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A376E7">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A376E7">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A376E7">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3B66DFC1" w14:textId="77777777" w:rsidR="00A376E7" w:rsidRPr="00A376E7" w:rsidRDefault="00A376E7" w:rsidP="00A376E7">
          <w:pPr>
            <w:pStyle w:val="Nessunaspaziatura"/>
            <w:rPr>
              <w:rFonts w:ascii="Arial" w:hAnsi="Arial" w:cs="Arial"/>
            </w:rPr>
          </w:pPr>
          <w:r w:rsidRPr="00A376E7">
            <w:rPr>
              <w:rFonts w:ascii="Arial" w:hAnsi="Arial" w:cs="Arial"/>
            </w:rPr>
            <w:t>Come faccio a convertire questo file nel formato di YOLOv8/11.</w:t>
          </w:r>
        </w:p>
        <w:p w14:paraId="74A2C4AE" w14:textId="77777777" w:rsidR="00A376E7" w:rsidRPr="00A376E7" w:rsidRDefault="00A376E7" w:rsidP="00A376E7">
          <w:pPr>
            <w:pStyle w:val="Nessunaspaziatura"/>
            <w:rPr>
              <w:rFonts w:ascii="Arial" w:hAnsi="Arial" w:cs="Arial"/>
            </w:rPr>
          </w:pPr>
        </w:p>
        <w:p w14:paraId="236031B0" w14:textId="77777777" w:rsidR="00A376E7" w:rsidRPr="00A376E7" w:rsidRDefault="00A376E7" w:rsidP="00A376E7">
          <w:pPr>
            <w:pStyle w:val="Nessunaspaziatura"/>
            <w:rPr>
              <w:rFonts w:ascii="Arial" w:hAnsi="Arial" w:cs="Arial"/>
            </w:rPr>
          </w:pPr>
          <w:r w:rsidRPr="00A376E7">
            <w:rPr>
              <w:rFonts w:ascii="Arial" w:hAnsi="Arial" w:cs="Arial"/>
            </w:rPr>
            <w:t>def create_google_csv(elements):</w:t>
          </w:r>
        </w:p>
        <w:p w14:paraId="3C5EE4C2" w14:textId="77777777" w:rsidR="00A376E7" w:rsidRPr="00A376E7" w:rsidRDefault="00A376E7" w:rsidP="00A376E7">
          <w:pPr>
            <w:pStyle w:val="Nessunaspaziatura"/>
            <w:rPr>
              <w:rFonts w:ascii="Arial" w:hAnsi="Arial" w:cs="Arial"/>
              <w:lang w:val="fr-CH"/>
            </w:rPr>
          </w:pPr>
          <w:r w:rsidRPr="00A376E7">
            <w:rPr>
              <w:rFonts w:ascii="Arial" w:hAnsi="Arial" w:cs="Arial"/>
            </w:rPr>
            <w:t xml:space="preserve">    </w:t>
          </w:r>
          <w:r w:rsidRPr="00A376E7">
            <w:rPr>
              <w:rFonts w:ascii="Arial" w:hAnsi="Arial" w:cs="Arial"/>
              <w:lang w:val="fr-CH"/>
            </w:rPr>
            <w:t>csv_data = ""</w:t>
          </w:r>
        </w:p>
        <w:p w14:paraId="1F7ACCAE" w14:textId="77777777" w:rsidR="00A376E7" w:rsidRPr="00A376E7" w:rsidRDefault="00A376E7" w:rsidP="00A376E7">
          <w:pPr>
            <w:pStyle w:val="Nessunaspaziatura"/>
            <w:rPr>
              <w:rFonts w:ascii="Arial" w:hAnsi="Arial" w:cs="Arial"/>
              <w:lang w:val="fr-CH"/>
            </w:rPr>
          </w:pPr>
        </w:p>
        <w:p w14:paraId="450AFFC2" w14:textId="77777777" w:rsidR="00A376E7" w:rsidRPr="00A376E7" w:rsidRDefault="00A376E7" w:rsidP="00A376E7">
          <w:pPr>
            <w:pStyle w:val="Nessunaspaziatura"/>
            <w:rPr>
              <w:rFonts w:ascii="Arial" w:hAnsi="Arial" w:cs="Arial"/>
              <w:lang w:val="fr-CH"/>
            </w:rPr>
          </w:pPr>
        </w:p>
        <w:p w14:paraId="5202996E"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count = 0</w:t>
          </w:r>
        </w:p>
        <w:p w14:paraId="48C4F6A3"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train = len(elements) * 0.8</w:t>
          </w:r>
        </w:p>
        <w:p w14:paraId="4736B7B6" w14:textId="77777777" w:rsidR="00A376E7" w:rsidRPr="00A376E7" w:rsidRDefault="00A376E7" w:rsidP="00A376E7">
          <w:pPr>
            <w:pStyle w:val="Nessunaspaziatura"/>
            <w:rPr>
              <w:rFonts w:ascii="Arial" w:hAnsi="Arial" w:cs="Arial"/>
              <w:lang w:val="de-CH"/>
            </w:rPr>
          </w:pPr>
          <w:r w:rsidRPr="00A376E7">
            <w:rPr>
              <w:rFonts w:ascii="Arial" w:hAnsi="Arial" w:cs="Arial"/>
              <w:lang w:val="fr-CH"/>
            </w:rPr>
            <w:t xml:space="preserve">    </w:t>
          </w:r>
          <w:r w:rsidRPr="00A376E7">
            <w:rPr>
              <w:rFonts w:ascii="Arial" w:hAnsi="Arial" w:cs="Arial"/>
              <w:lang w:val="de-CH"/>
            </w:rPr>
            <w:t>validate = len(elements) * 0.2</w:t>
          </w:r>
        </w:p>
        <w:p w14:paraId="19329B8F" w14:textId="77777777" w:rsidR="00A376E7" w:rsidRPr="00A376E7" w:rsidRDefault="00A376E7" w:rsidP="00A376E7">
          <w:pPr>
            <w:pStyle w:val="Nessunaspaziatura"/>
            <w:rPr>
              <w:rFonts w:ascii="Arial" w:hAnsi="Arial" w:cs="Arial"/>
              <w:lang w:val="de-CH"/>
            </w:rPr>
          </w:pPr>
        </w:p>
        <w:p w14:paraId="458679A4" w14:textId="77777777" w:rsidR="00A376E7" w:rsidRPr="00A376E7" w:rsidRDefault="00A376E7" w:rsidP="00A376E7">
          <w:pPr>
            <w:pStyle w:val="Nessunaspaziatura"/>
            <w:rPr>
              <w:rFonts w:ascii="Arial" w:hAnsi="Arial" w:cs="Arial"/>
              <w:lang w:val="de-CH"/>
            </w:rPr>
          </w:pPr>
        </w:p>
        <w:p w14:paraId="52F5675D" w14:textId="77777777" w:rsidR="00A376E7" w:rsidRPr="00A376E7" w:rsidRDefault="00A376E7" w:rsidP="00A376E7">
          <w:pPr>
            <w:pStyle w:val="Nessunaspaziatura"/>
            <w:rPr>
              <w:rFonts w:ascii="Arial" w:hAnsi="Arial" w:cs="Arial"/>
              <w:lang w:val="de-CH"/>
            </w:rPr>
          </w:pPr>
          <w:r w:rsidRPr="00A376E7">
            <w:rPr>
              <w:rFonts w:ascii="Arial" w:hAnsi="Arial" w:cs="Arial"/>
              <w:lang w:val="de-CH"/>
            </w:rPr>
            <w:t>    for element in elements:</w:t>
          </w:r>
        </w:p>
        <w:p w14:paraId="2B8B2C02" w14:textId="77777777" w:rsidR="00A376E7" w:rsidRPr="00A376E7" w:rsidRDefault="00A376E7" w:rsidP="00A376E7">
          <w:pPr>
            <w:pStyle w:val="Nessunaspaziatura"/>
            <w:rPr>
              <w:rFonts w:ascii="Arial" w:hAnsi="Arial" w:cs="Arial"/>
              <w:lang w:val="de-CH"/>
            </w:rPr>
          </w:pPr>
          <w:r w:rsidRPr="00A376E7">
            <w:rPr>
              <w:rFonts w:ascii="Arial" w:hAnsi="Arial" w:cs="Arial"/>
              <w:lang w:val="de-CH"/>
            </w:rPr>
            <w:t>        count += 1</w:t>
          </w:r>
        </w:p>
        <w:p w14:paraId="15241EAC" w14:textId="77777777" w:rsidR="00A376E7" w:rsidRPr="00A376E7" w:rsidRDefault="00A376E7" w:rsidP="00A376E7">
          <w:pPr>
            <w:pStyle w:val="Nessunaspaziatura"/>
            <w:rPr>
              <w:rFonts w:ascii="Arial" w:hAnsi="Arial" w:cs="Arial"/>
              <w:lang w:val="de-CH"/>
            </w:rPr>
          </w:pPr>
        </w:p>
        <w:p w14:paraId="25B96D13" w14:textId="77777777" w:rsidR="00A376E7" w:rsidRPr="00A376E7" w:rsidRDefault="00A376E7" w:rsidP="00A376E7">
          <w:pPr>
            <w:pStyle w:val="Nessunaspaziatura"/>
            <w:rPr>
              <w:rFonts w:ascii="Arial" w:hAnsi="Arial" w:cs="Arial"/>
              <w:lang w:val="de-CH"/>
            </w:rPr>
          </w:pPr>
        </w:p>
        <w:p w14:paraId="559A3B68" w14:textId="77777777" w:rsidR="00A376E7" w:rsidRPr="00A376E7" w:rsidRDefault="00A376E7" w:rsidP="00A376E7">
          <w:pPr>
            <w:pStyle w:val="Nessunaspaziatura"/>
            <w:rPr>
              <w:rFonts w:ascii="Arial" w:hAnsi="Arial" w:cs="Arial"/>
              <w:lang w:val="de-CH"/>
            </w:rPr>
          </w:pPr>
          <w:r w:rsidRPr="00A376E7">
            <w:rPr>
              <w:rFonts w:ascii="Arial" w:hAnsi="Arial" w:cs="Arial"/>
              <w:lang w:val="de-CH"/>
            </w:rPr>
            <w:t>        bh = element.image.shape[0]</w:t>
          </w:r>
        </w:p>
        <w:p w14:paraId="18E5E5E4" w14:textId="77777777" w:rsidR="00A376E7" w:rsidRPr="00A376E7" w:rsidRDefault="00A376E7" w:rsidP="00A376E7">
          <w:pPr>
            <w:pStyle w:val="Nessunaspaziatura"/>
            <w:rPr>
              <w:rFonts w:ascii="Arial" w:hAnsi="Arial" w:cs="Arial"/>
              <w:lang w:val="de-CH"/>
            </w:rPr>
          </w:pPr>
          <w:r w:rsidRPr="00A376E7">
            <w:rPr>
              <w:rFonts w:ascii="Arial" w:hAnsi="Arial" w:cs="Arial"/>
              <w:lang w:val="de-CH"/>
            </w:rPr>
            <w:t>        bw = element.image.shape[1]</w:t>
          </w:r>
        </w:p>
        <w:p w14:paraId="46B11EE4" w14:textId="77777777" w:rsidR="00A376E7" w:rsidRPr="00A376E7" w:rsidRDefault="00A376E7" w:rsidP="00A376E7">
          <w:pPr>
            <w:pStyle w:val="Nessunaspaziatura"/>
            <w:rPr>
              <w:rFonts w:ascii="Arial" w:hAnsi="Arial" w:cs="Arial"/>
              <w:lang w:val="de-CH"/>
            </w:rPr>
          </w:pPr>
        </w:p>
        <w:p w14:paraId="13FADA1C" w14:textId="77777777" w:rsidR="00A376E7" w:rsidRPr="00A376E7" w:rsidRDefault="00A376E7" w:rsidP="00A376E7">
          <w:pPr>
            <w:pStyle w:val="Nessunaspaziatura"/>
            <w:rPr>
              <w:rFonts w:ascii="Arial" w:hAnsi="Arial" w:cs="Arial"/>
              <w:lang w:val="de-CH"/>
            </w:rPr>
          </w:pPr>
        </w:p>
        <w:p w14:paraId="198E3060" w14:textId="77777777" w:rsidR="00A376E7" w:rsidRPr="00A376E7" w:rsidRDefault="00A376E7" w:rsidP="00A376E7">
          <w:pPr>
            <w:pStyle w:val="Nessunaspaziatura"/>
            <w:rPr>
              <w:rFonts w:ascii="Arial" w:hAnsi="Arial" w:cs="Arial"/>
              <w:lang w:val="de-CH"/>
            </w:rPr>
          </w:pPr>
          <w:r w:rsidRPr="00A376E7">
            <w:rPr>
              <w:rFonts w:ascii="Arial" w:hAnsi="Arial" w:cs="Arial"/>
              <w:lang w:val="de-CH"/>
            </w:rPr>
            <w:t>        for tag in element.tags:</w:t>
          </w:r>
        </w:p>
        <w:p w14:paraId="7EE2A24C" w14:textId="77777777" w:rsidR="00A376E7" w:rsidRPr="00A376E7" w:rsidRDefault="00A376E7" w:rsidP="00A376E7">
          <w:pPr>
            <w:pStyle w:val="Nessunaspaziatura"/>
            <w:rPr>
              <w:rFonts w:ascii="Arial" w:hAnsi="Arial" w:cs="Arial"/>
              <w:lang w:val="fr-CH"/>
            </w:rPr>
          </w:pPr>
          <w:r w:rsidRPr="00A376E7">
            <w:rPr>
              <w:rFonts w:ascii="Arial" w:hAnsi="Arial" w:cs="Arial"/>
              <w:lang w:val="de-CH"/>
            </w:rPr>
            <w:t xml:space="preserve">            </w:t>
          </w:r>
          <w:r w:rsidRPr="00A376E7">
            <w:rPr>
              <w:rFonts w:ascii="Arial" w:hAnsi="Arial" w:cs="Arial"/>
              <w:lang w:val="fr-CH"/>
            </w:rPr>
            <w:t>x1 = tag["pos"]["x"] / bw</w:t>
          </w:r>
        </w:p>
        <w:p w14:paraId="57792C21"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y1 = tag["pos"]["y"] / bh</w:t>
          </w:r>
        </w:p>
        <w:p w14:paraId="5E9EC4D4" w14:textId="77777777" w:rsidR="00A376E7" w:rsidRPr="00A376E7" w:rsidRDefault="00A376E7" w:rsidP="00A376E7">
          <w:pPr>
            <w:pStyle w:val="Nessunaspaziatura"/>
            <w:rPr>
              <w:rFonts w:ascii="Arial" w:hAnsi="Arial" w:cs="Arial"/>
              <w:lang w:val="de-CH"/>
            </w:rPr>
          </w:pPr>
          <w:r w:rsidRPr="00A376E7">
            <w:rPr>
              <w:rFonts w:ascii="Arial" w:hAnsi="Arial" w:cs="Arial"/>
              <w:lang w:val="fr-CH"/>
            </w:rPr>
            <w:t xml:space="preserve">            </w:t>
          </w:r>
          <w:r w:rsidRPr="00A376E7">
            <w:rPr>
              <w:rFonts w:ascii="Arial" w:hAnsi="Arial" w:cs="Arial"/>
              <w:lang w:val="de-CH"/>
            </w:rPr>
            <w:t>x2 = (tag["pos"]["x"] + tag["pos"]["w"]) / bw</w:t>
          </w:r>
        </w:p>
        <w:p w14:paraId="0BF1E6DD" w14:textId="77777777" w:rsidR="00A376E7" w:rsidRPr="00A376E7" w:rsidRDefault="00A376E7" w:rsidP="00A376E7">
          <w:pPr>
            <w:pStyle w:val="Nessunaspaziatura"/>
            <w:rPr>
              <w:rFonts w:ascii="Arial" w:hAnsi="Arial" w:cs="Arial"/>
              <w:lang w:val="fr-CH"/>
            </w:rPr>
          </w:pPr>
          <w:r w:rsidRPr="00A376E7">
            <w:rPr>
              <w:rFonts w:ascii="Arial" w:hAnsi="Arial" w:cs="Arial"/>
              <w:lang w:val="de-CH"/>
            </w:rPr>
            <w:t xml:space="preserve">            </w:t>
          </w:r>
          <w:r w:rsidRPr="00A376E7">
            <w:rPr>
              <w:rFonts w:ascii="Arial" w:hAnsi="Arial" w:cs="Arial"/>
              <w:lang w:val="fr-CH"/>
            </w:rPr>
            <w:t>y2 = (tag["pos"]["y"] + tag["pos"]["h"]) / bh</w:t>
          </w:r>
        </w:p>
        <w:p w14:paraId="5A326AB3" w14:textId="77777777" w:rsidR="00A376E7" w:rsidRPr="00A376E7" w:rsidRDefault="00A376E7" w:rsidP="00A376E7">
          <w:pPr>
            <w:pStyle w:val="Nessunaspaziatura"/>
            <w:rPr>
              <w:rFonts w:ascii="Arial" w:hAnsi="Arial" w:cs="Arial"/>
              <w:lang w:val="fr-CH"/>
            </w:rPr>
          </w:pPr>
        </w:p>
        <w:p w14:paraId="5B343AA1" w14:textId="77777777" w:rsidR="00A376E7" w:rsidRPr="00A376E7" w:rsidRDefault="00A376E7" w:rsidP="00A376E7">
          <w:pPr>
            <w:pStyle w:val="Nessunaspaziatura"/>
            <w:rPr>
              <w:rFonts w:ascii="Arial" w:hAnsi="Arial" w:cs="Arial"/>
              <w:lang w:val="fr-CH"/>
            </w:rPr>
          </w:pPr>
        </w:p>
        <w:p w14:paraId="7DBA1803"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if x1 &gt; 1:</w:t>
          </w:r>
        </w:p>
        <w:p w14:paraId="67383003"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x1 = 1</w:t>
          </w:r>
        </w:p>
        <w:p w14:paraId="7196C5EB"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if y1 &gt; 1:</w:t>
          </w:r>
        </w:p>
        <w:p w14:paraId="4033B89D"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y1 = 1</w:t>
          </w:r>
        </w:p>
        <w:p w14:paraId="1B3E3CC6"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if x2 &gt; 1:</w:t>
          </w:r>
        </w:p>
        <w:p w14:paraId="3DAE3453"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x2 = 1</w:t>
          </w:r>
        </w:p>
        <w:p w14:paraId="5F1A1710"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if y2 &gt; 1:</w:t>
          </w:r>
        </w:p>
        <w:p w14:paraId="06F3A286"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y2 = 1</w:t>
          </w:r>
        </w:p>
        <w:p w14:paraId="4BAE9CC3" w14:textId="77777777" w:rsidR="00A376E7" w:rsidRPr="00A376E7" w:rsidRDefault="00A376E7" w:rsidP="00A376E7">
          <w:pPr>
            <w:pStyle w:val="Nessunaspaziatura"/>
            <w:rPr>
              <w:rFonts w:ascii="Arial" w:hAnsi="Arial" w:cs="Arial"/>
              <w:lang w:val="fr-CH"/>
            </w:rPr>
          </w:pPr>
        </w:p>
        <w:p w14:paraId="04C0B385" w14:textId="77777777" w:rsidR="00A376E7" w:rsidRPr="00A376E7" w:rsidRDefault="00A376E7" w:rsidP="00A376E7">
          <w:pPr>
            <w:pStyle w:val="Nessunaspaziatura"/>
            <w:rPr>
              <w:rFonts w:ascii="Arial" w:hAnsi="Arial" w:cs="Arial"/>
              <w:lang w:val="fr-CH"/>
            </w:rPr>
          </w:pPr>
        </w:p>
        <w:p w14:paraId="6FB39E26"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lastRenderedPageBreak/>
            <w:t>            csv_data += f"{'TRAIN' if count &lt;= train else ('VALIDATE' if count &lt;= train + validate else 'TEST')},PATH#{element.name}.jpg,{tag['name']},{round(x1, 2)},{round(y1, 2)},,,{round(x2, 2)},{round(y2, 2)},,\n"</w:t>
          </w:r>
        </w:p>
        <w:p w14:paraId="58C717C8" w14:textId="77777777" w:rsidR="00A376E7" w:rsidRPr="00A376E7" w:rsidRDefault="00A376E7" w:rsidP="00A376E7">
          <w:pPr>
            <w:pStyle w:val="Nessunaspaziatura"/>
            <w:rPr>
              <w:rFonts w:ascii="Arial" w:hAnsi="Arial" w:cs="Arial"/>
              <w:lang w:val="fr-CH"/>
            </w:rPr>
          </w:pPr>
        </w:p>
        <w:p w14:paraId="68E836C9" w14:textId="77777777" w:rsidR="00A376E7" w:rsidRPr="00A376E7" w:rsidRDefault="00A376E7" w:rsidP="00A376E7">
          <w:pPr>
            <w:pStyle w:val="Nessunaspaziatura"/>
            <w:rPr>
              <w:rFonts w:ascii="Arial" w:hAnsi="Arial" w:cs="Arial"/>
              <w:lang w:val="fr-CH"/>
            </w:rPr>
          </w:pPr>
        </w:p>
        <w:p w14:paraId="2F8AA2C6" w14:textId="77777777" w:rsidR="00A376E7" w:rsidRPr="00A376E7" w:rsidRDefault="00A376E7" w:rsidP="00A376E7">
          <w:pPr>
            <w:pStyle w:val="Nessunaspaziatura"/>
            <w:rPr>
              <w:rFonts w:ascii="Arial" w:hAnsi="Arial" w:cs="Arial"/>
              <w:lang w:val="fr-CH"/>
            </w:rPr>
          </w:pPr>
          <w:r w:rsidRPr="00A376E7">
            <w:rPr>
              <w:rFonts w:ascii="Arial" w:hAnsi="Arial" w:cs="Arial"/>
              <w:lang w:val="fr-CH"/>
            </w:rPr>
            <w:t>    with open(os.path.join(OUT_DIR, "google_data.csv"), mode="w") as f:</w:t>
          </w:r>
        </w:p>
        <w:p w14:paraId="602661E2" w14:textId="74935307" w:rsidR="00872C0D" w:rsidRDefault="00A376E7" w:rsidP="00A376E7">
          <w:pPr>
            <w:pStyle w:val="Nessunaspaziatura"/>
            <w:spacing w:line="276" w:lineRule="auto"/>
            <w:rPr>
              <w:rFonts w:ascii="Arial" w:hAnsi="Arial" w:cs="Arial"/>
            </w:rPr>
          </w:pPr>
          <w:r w:rsidRPr="00A376E7">
            <w:rPr>
              <w:rFonts w:ascii="Arial" w:hAnsi="Arial" w:cs="Arial"/>
              <w:lang w:val="fr-CH"/>
            </w:rPr>
            <w:t xml:space="preserve">        </w:t>
          </w:r>
          <w:r w:rsidRPr="00A376E7">
            <w:rPr>
              <w:rFonts w:ascii="Arial" w:hAnsi="Arial" w:cs="Arial"/>
            </w:rPr>
            <w:t>f.write(csv_data)</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7601B5CC" w14:textId="262423E2" w:rsidR="00624F63" w:rsidRPr="00872C0D" w:rsidRDefault="00A376E7" w:rsidP="00624F63">
          <w:pPr>
            <w:pStyle w:val="Nessunaspaziatura"/>
            <w:spacing w:line="276" w:lineRule="auto"/>
            <w:rPr>
              <w:rFonts w:ascii="Arial" w:hAnsi="Arial" w:cs="Arial"/>
            </w:rPr>
          </w:pPr>
          <w:r>
            <w:rPr>
              <w:rFonts w:ascii="Arial" w:hAnsi="Arial" w:cs="Arial"/>
            </w:rPr>
            <w:t>Mi ha fornito una funzione (contenente alcuni errori) che mi crea dei file di testo con i dati in formato YOLO</w:t>
          </w:r>
        </w:p>
      </w:sdtContent>
    </w:sdt>
    <w:p w14:paraId="3AA84B4C" w14:textId="77777777" w:rsidR="00624F63" w:rsidRDefault="00624F63" w:rsidP="00872C0D">
      <w:pPr>
        <w:pStyle w:val="Nessunaspaziatura"/>
        <w:rPr>
          <w:rFonts w:ascii="Arial" w:hAnsi="Arial" w:cs="Arial"/>
          <w:b/>
          <w:bCs/>
        </w:rPr>
      </w:pPr>
    </w:p>
    <w:p w14:paraId="655D6392" w14:textId="07565E3A"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A376E7">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A376E7">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p w14:paraId="40D7DA88" w14:textId="59A2AC59" w:rsidR="00624F63" w:rsidRPr="001D1B3C" w:rsidRDefault="00000000" w:rsidP="00624F63">
      <w:pPr>
        <w:pStyle w:val="Nessunaspaziatura"/>
        <w:spacing w:line="276" w:lineRule="auto"/>
        <w:rPr>
          <w:rFonts w:ascii="Arial" w:hAnsi="Arial" w:cs="Arial"/>
        </w:rPr>
      </w:pPr>
      <w:sdt>
        <w:sdtPr>
          <w:rPr>
            <w:rFonts w:ascii="Arial" w:hAnsi="Arial" w:cs="Arial"/>
          </w:rPr>
          <w:alias w:val="Proprio commento"/>
          <w:tag w:val="Proprio commento"/>
          <w:id w:val="-561331520"/>
          <w:placeholder>
            <w:docPart w:val="A99F6FF124534E1D97965DDBA679A1CB"/>
          </w:placeholder>
          <w15:color w:val="C0C0C0"/>
        </w:sdtPr>
        <w:sdtContent>
          <w:r w:rsidR="00A376E7">
            <w:rPr>
              <w:rFonts w:ascii="Arial" w:hAnsi="Arial" w:cs="Arial"/>
            </w:rPr>
            <w:t>Avrei cercato su internet se c’era qualche funzione già pronta</w:t>
          </w:r>
        </w:sdtContent>
      </w:sdt>
      <w:r w:rsidR="008E1660">
        <w:rPr>
          <w:rFonts w:ascii="Arial" w:hAnsi="Arial" w:cs="Arial"/>
        </w:rPr>
        <w:t>, svilupparla io sarebbe una perdita di tempo perché questa parte del progetto non è la parte fondamentale, la generazione di dati mi serve per iniziare effettivamente con il progetto.</w:t>
      </w:r>
    </w:p>
    <w:sectPr w:rsidR="00624F63" w:rsidRPr="001D1B3C" w:rsidSect="00183D28">
      <w:headerReference w:type="default" r:id="rId11"/>
      <w:footerReference w:type="default" r:id="rId12"/>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9E7DF" w14:textId="77777777" w:rsidR="001455C0" w:rsidRDefault="001455C0" w:rsidP="00DC1A1A">
      <w:pPr>
        <w:spacing w:after="0" w:line="240" w:lineRule="auto"/>
      </w:pPr>
      <w:r>
        <w:separator/>
      </w:r>
    </w:p>
    <w:p w14:paraId="46311BEB" w14:textId="77777777" w:rsidR="001455C0" w:rsidRDefault="001455C0"/>
    <w:p w14:paraId="6508F244" w14:textId="77777777" w:rsidR="001455C0" w:rsidRDefault="001455C0" w:rsidP="00454290"/>
  </w:endnote>
  <w:endnote w:type="continuationSeparator" w:id="0">
    <w:p w14:paraId="5DE824EC" w14:textId="77777777" w:rsidR="001455C0" w:rsidRDefault="001455C0" w:rsidP="00DC1A1A">
      <w:pPr>
        <w:spacing w:after="0" w:line="240" w:lineRule="auto"/>
      </w:pPr>
      <w:r>
        <w:continuationSeparator/>
      </w:r>
    </w:p>
    <w:p w14:paraId="2DDD4D86" w14:textId="77777777" w:rsidR="001455C0" w:rsidRDefault="001455C0"/>
    <w:p w14:paraId="1DF3D4B7" w14:textId="77777777" w:rsidR="001455C0" w:rsidRDefault="001455C0"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CD543" w14:textId="77777777" w:rsidR="001455C0" w:rsidRDefault="001455C0" w:rsidP="00DC1A1A">
      <w:pPr>
        <w:spacing w:after="0" w:line="240" w:lineRule="auto"/>
      </w:pPr>
      <w:r>
        <w:separator/>
      </w:r>
    </w:p>
    <w:p w14:paraId="79EE6B8A" w14:textId="77777777" w:rsidR="001455C0" w:rsidRDefault="001455C0"/>
    <w:p w14:paraId="4AA0853E" w14:textId="77777777" w:rsidR="001455C0" w:rsidRDefault="001455C0" w:rsidP="00454290"/>
  </w:footnote>
  <w:footnote w:type="continuationSeparator" w:id="0">
    <w:p w14:paraId="11B43714" w14:textId="77777777" w:rsidR="001455C0" w:rsidRDefault="001455C0" w:rsidP="00DC1A1A">
      <w:pPr>
        <w:spacing w:after="0" w:line="240" w:lineRule="auto"/>
      </w:pPr>
      <w:r>
        <w:continuationSeparator/>
      </w:r>
    </w:p>
    <w:p w14:paraId="49B1C245" w14:textId="77777777" w:rsidR="001455C0" w:rsidRDefault="001455C0"/>
    <w:p w14:paraId="4376C043" w14:textId="77777777" w:rsidR="001455C0" w:rsidRDefault="001455C0"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455C0"/>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0AA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67B7"/>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3660"/>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2ACA"/>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C7C49"/>
    <w:rsid w:val="008D0900"/>
    <w:rsid w:val="008D1E14"/>
    <w:rsid w:val="008D4925"/>
    <w:rsid w:val="008D7356"/>
    <w:rsid w:val="008E1660"/>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376E7"/>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B6D52"/>
    <w:rsid w:val="00BC253B"/>
    <w:rsid w:val="00BC603F"/>
    <w:rsid w:val="00BC755C"/>
    <w:rsid w:val="00BC7C9F"/>
    <w:rsid w:val="00BC7E72"/>
    <w:rsid w:val="00BD2F8C"/>
    <w:rsid w:val="00BD36BE"/>
    <w:rsid w:val="00BD658B"/>
    <w:rsid w:val="00BD6B13"/>
    <w:rsid w:val="00BE0384"/>
    <w:rsid w:val="00BE1CCE"/>
    <w:rsid w:val="00BE37A0"/>
    <w:rsid w:val="00BE3995"/>
    <w:rsid w:val="00BE4A01"/>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2E07"/>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13F8"/>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734B9C"/>
    <w:rsid w:val="007F4556"/>
    <w:rsid w:val="0080736A"/>
    <w:rsid w:val="00BE72BC"/>
    <w:rsid w:val="00D12E07"/>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19</TotalTime>
  <Pages>3</Pages>
  <Words>487</Words>
  <Characters>2777</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Nome Progetto: X2SevenVault</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18</cp:revision>
  <cp:lastPrinted>2017-03-29T10:57:00Z</cp:lastPrinted>
  <dcterms:created xsi:type="dcterms:W3CDTF">2026-01-19T09:45:00Z</dcterms:created>
  <dcterms:modified xsi:type="dcterms:W3CDTF">2026-02-23T14:37:00Z</dcterms:modified>
</cp:coreProperties>
</file>