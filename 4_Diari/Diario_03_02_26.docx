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092693F" w:rsidR="005D6E86" w:rsidRPr="001D1B3C" w:rsidRDefault="00735E0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90CC47F" w:rsidR="005D6E86" w:rsidRPr="001D1B3C" w:rsidRDefault="00C8386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 w:rsidR="00A719A6"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 w:rsidR="00A719A6"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191EFD4" w14:textId="77777777" w:rsidR="00735E0B" w:rsidRDefault="00A54F1B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 diagram relazionale e class diagram per db non relationale</w:t>
            </w:r>
          </w:p>
          <w:p w14:paraId="625001F3" w14:textId="77777777" w:rsidR="00A54F1B" w:rsidRDefault="00A54F1B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Discussioni su una versione ricorsiva</w:t>
            </w:r>
          </w:p>
          <w:p w14:paraId="017792A7" w14:textId="77777777" w:rsidR="00A54F1B" w:rsidRDefault="00A54F1B" w:rsidP="00A54F1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di una soluzione</w:t>
            </w:r>
          </w:p>
          <w:p w14:paraId="58943FBB" w14:textId="77777777" w:rsidR="00A54F1B" w:rsidRDefault="00A54F1B" w:rsidP="00A54F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ricorsiva:</w:t>
            </w:r>
          </w:p>
          <w:p w14:paraId="0D337301" w14:textId="355FD478" w:rsidR="00A54F1B" w:rsidRDefault="00A54F1B" w:rsidP="00A54F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866C3DB" wp14:editId="26B96FD8">
                  <wp:extent cx="6105525" cy="895350"/>
                  <wp:effectExtent l="0" t="0" r="9525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55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16F4A" w14:textId="77777777" w:rsidR="00A54F1B" w:rsidRDefault="00A54F1B" w:rsidP="00A54F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 non ricorsiva:</w:t>
            </w:r>
          </w:p>
          <w:p w14:paraId="3BDFF3E9" w14:textId="74D7087E" w:rsidR="00A54F1B" w:rsidRPr="00A54F1B" w:rsidRDefault="00A54F1B" w:rsidP="00A54F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C6B95FE" wp14:editId="786DC8B3">
                  <wp:extent cx="6120130" cy="2105025"/>
                  <wp:effectExtent l="0" t="0" r="0" b="9525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br/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FDB76D1" w:rsidR="00632B06" w:rsidRPr="001D1B3C" w:rsidRDefault="005212C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74AF0BA" w:rsidR="00735E0B" w:rsidRPr="005212C7" w:rsidRDefault="00735E0B" w:rsidP="005212C7">
            <w:pPr>
              <w:rPr>
                <w:rFonts w:ascii="Arial" w:hAnsi="Arial" w:cs="Arial"/>
              </w:rPr>
            </w:pPr>
            <w:r w:rsidRPr="005212C7">
              <w:rPr>
                <w:rFonts w:ascii="Arial" w:hAnsi="Arial" w:cs="Arial"/>
              </w:rPr>
              <w:t>Iniziare lo swimlane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970EFC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2DE912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5D80F699" w:rsidR="00872C0D" w:rsidRDefault="00346389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Gli ho chiesto indicazioni su come risolvere una get di collection ricorsive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7EA71524" w:rsidR="00624F63" w:rsidRPr="00872C0D" w:rsidRDefault="00346389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Mi ha proposto una soluzione con una collection dedicata con 3 campi di riferimento alla posizione dell’oggetto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D323FA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3482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82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5C761CD" w:rsidR="00624F63" w:rsidRPr="001D1B3C" w:rsidRDefault="00346389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Ci sarei arrivato ma mi avrebbe tolto un sacco di tempo</w:t>
          </w:r>
        </w:p>
      </w:sdtContent>
    </w:sdt>
    <w:sectPr w:rsidR="00624F63" w:rsidRPr="001D1B3C" w:rsidSect="00183D28">
      <w:headerReference w:type="default" r:id="rId10"/>
      <w:footerReference w:type="default" r:id="rId11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DDCA2" w14:textId="77777777" w:rsidR="007536C2" w:rsidRDefault="007536C2" w:rsidP="00DC1A1A">
      <w:pPr>
        <w:spacing w:after="0" w:line="240" w:lineRule="auto"/>
      </w:pPr>
      <w:r>
        <w:separator/>
      </w:r>
    </w:p>
    <w:p w14:paraId="58B62797" w14:textId="77777777" w:rsidR="007536C2" w:rsidRDefault="007536C2"/>
    <w:p w14:paraId="5F19A5B1" w14:textId="77777777" w:rsidR="007536C2" w:rsidRDefault="007536C2" w:rsidP="00454290"/>
  </w:endnote>
  <w:endnote w:type="continuationSeparator" w:id="0">
    <w:p w14:paraId="0A1A0FA3" w14:textId="77777777" w:rsidR="007536C2" w:rsidRDefault="007536C2" w:rsidP="00DC1A1A">
      <w:pPr>
        <w:spacing w:after="0" w:line="240" w:lineRule="auto"/>
      </w:pPr>
      <w:r>
        <w:continuationSeparator/>
      </w:r>
    </w:p>
    <w:p w14:paraId="24D68827" w14:textId="77777777" w:rsidR="007536C2" w:rsidRDefault="007536C2"/>
    <w:p w14:paraId="553212E3" w14:textId="77777777" w:rsidR="007536C2" w:rsidRDefault="007536C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700E7" w14:textId="77777777" w:rsidR="007536C2" w:rsidRDefault="007536C2" w:rsidP="00DC1A1A">
      <w:pPr>
        <w:spacing w:after="0" w:line="240" w:lineRule="auto"/>
      </w:pPr>
      <w:r>
        <w:separator/>
      </w:r>
    </w:p>
    <w:p w14:paraId="343A99B3" w14:textId="77777777" w:rsidR="007536C2" w:rsidRDefault="007536C2"/>
    <w:p w14:paraId="47274490" w14:textId="77777777" w:rsidR="007536C2" w:rsidRDefault="007536C2" w:rsidP="00454290"/>
  </w:footnote>
  <w:footnote w:type="continuationSeparator" w:id="0">
    <w:p w14:paraId="2BD10E3E" w14:textId="77777777" w:rsidR="007536C2" w:rsidRDefault="007536C2" w:rsidP="00DC1A1A">
      <w:pPr>
        <w:spacing w:after="0" w:line="240" w:lineRule="auto"/>
      </w:pPr>
      <w:r>
        <w:continuationSeparator/>
      </w:r>
    </w:p>
    <w:p w14:paraId="0E1C3C3D" w14:textId="77777777" w:rsidR="007536C2" w:rsidRDefault="007536C2"/>
    <w:p w14:paraId="6C3FB039" w14:textId="77777777" w:rsidR="007536C2" w:rsidRDefault="007536C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1C2"/>
    <w:multiLevelType w:val="hybridMultilevel"/>
    <w:tmpl w:val="A74EC5CA"/>
    <w:lvl w:ilvl="0" w:tplc="4FEA497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3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1"/>
  </w:num>
  <w:num w:numId="22" w16cid:durableId="199950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E26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3BFE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6389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D55C6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2C7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012"/>
    <w:rsid w:val="0061659F"/>
    <w:rsid w:val="0061791B"/>
    <w:rsid w:val="00617D89"/>
    <w:rsid w:val="006222A5"/>
    <w:rsid w:val="00624F63"/>
    <w:rsid w:val="00625D79"/>
    <w:rsid w:val="00632797"/>
    <w:rsid w:val="00632B06"/>
    <w:rsid w:val="0063482B"/>
    <w:rsid w:val="006350DA"/>
    <w:rsid w:val="0063588A"/>
    <w:rsid w:val="00641060"/>
    <w:rsid w:val="00642C2D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5E20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E0B"/>
    <w:rsid w:val="0074073A"/>
    <w:rsid w:val="00740C68"/>
    <w:rsid w:val="00740D4C"/>
    <w:rsid w:val="00742012"/>
    <w:rsid w:val="00743163"/>
    <w:rsid w:val="007527EE"/>
    <w:rsid w:val="007536C2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4F1B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27BB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3861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5E07"/>
    <w:rsid w:val="003B3A61"/>
    <w:rsid w:val="00455C9C"/>
    <w:rsid w:val="00616012"/>
    <w:rsid w:val="0063588A"/>
    <w:rsid w:val="007F4556"/>
    <w:rsid w:val="0080736A"/>
    <w:rsid w:val="00AB27BB"/>
    <w:rsid w:val="00BA72CC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16</TotalTime>
  <Pages>2</Pages>
  <Words>200</Words>
  <Characters>1143</Characters>
  <Application>Microsoft Office Word</Application>
  <DocSecurity>0</DocSecurity>
  <Lines>9</Lines>
  <Paragraphs>2</Paragraphs>
  <ScaleCrop>false</ScaleCrop>
  <Company>Nome Progetto: X2SevenVault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19</cp:revision>
  <cp:lastPrinted>2017-03-29T10:57:00Z</cp:lastPrinted>
  <dcterms:created xsi:type="dcterms:W3CDTF">2026-01-19T09:45:00Z</dcterms:created>
  <dcterms:modified xsi:type="dcterms:W3CDTF">2026-02-03T14:49:00Z</dcterms:modified>
</cp:coreProperties>
</file>