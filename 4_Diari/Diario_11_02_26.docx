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4838794" w:rsidR="005D6E86" w:rsidRPr="001D1B3C" w:rsidRDefault="00D15D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.</w:t>
            </w:r>
            <w:r w:rsidR="00735E0B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95CCFE2" w:rsidR="005D6E86" w:rsidRPr="001D1B3C" w:rsidRDefault="00C8386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C3A29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:</w:t>
            </w:r>
            <w:r w:rsidR="004C3A29"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A719A6">
              <w:rPr>
                <w:rFonts w:ascii="Arial" w:hAnsi="Arial" w:cs="Arial"/>
              </w:rPr>
              <w:t>1</w:t>
            </w:r>
            <w:r w:rsidR="00D15D86">
              <w:rPr>
                <w:rFonts w:ascii="Arial" w:hAnsi="Arial" w:cs="Arial"/>
              </w:rPr>
              <w:t>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7800D71B" w14:textId="261E4829" w:rsidR="00A54F1B" w:rsidRDefault="00017B56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Conclusi diagrammi swimlane con descrizioni</w:t>
            </w:r>
          </w:p>
          <w:p w14:paraId="3EF523A8" w14:textId="2B13CB4A" w:rsidR="00792F67" w:rsidRDefault="00017B56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Concluso diagramma architettura</w:t>
            </w:r>
          </w:p>
          <w:p w14:paraId="3E9A1D83" w14:textId="77777777" w:rsidR="00C21C1A" w:rsidRDefault="00017B56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e concluso design delle interfacce con relativa descrizione</w:t>
            </w:r>
          </w:p>
          <w:p w14:paraId="3BDFF3E9" w14:textId="3284BEF6" w:rsidR="00017B56" w:rsidRPr="004C3A29" w:rsidRDefault="00017B56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gantt consuntivo per la fase finale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B07F020" w:rsidR="00632B06" w:rsidRPr="001D1B3C" w:rsidRDefault="00017B5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</w:t>
            </w:r>
            <w:r w:rsidR="005212C7">
              <w:rPr>
                <w:rFonts w:ascii="Arial" w:hAnsi="Arial" w:cs="Arial"/>
              </w:rPr>
              <w:t xml:space="preserve"> in ritardo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D45F9AD" w:rsidR="00735E0B" w:rsidRPr="005212C7" w:rsidRDefault="00430294" w:rsidP="005212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generale sulla fase, gantt consuntivo con documentazione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6903BC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5B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5BE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6F8CA3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35BEC">
            <w:rPr>
              <w:rFonts w:ascii="Arial" w:hAnsi="Arial" w:cs="Arial"/>
            </w:rPr>
            <w:t>Figma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2DE912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6A76E258" w:rsidR="00872C0D" w:rsidRDefault="00200A17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Ho utilizzato l’AI Figma per generarmi un mockup delle intefaccia da inserire nella doc.</w:t>
          </w:r>
          <w:r>
            <w:rPr>
              <w:rFonts w:ascii="Arial" w:hAnsi="Arial" w:cs="Arial"/>
            </w:rPr>
            <w:br/>
          </w:r>
          <w:r>
            <w:rPr>
              <w:rFonts w:ascii="Arial" w:hAnsi="Arial" w:cs="Arial"/>
            </w:rPr>
            <w:br/>
          </w:r>
          <w:r w:rsidRPr="00200A17">
            <w:rPr>
              <w:rFonts w:ascii="Arial" w:hAnsi="Arial" w:cs="Arial"/>
            </w:rPr>
            <w:t>X2SevenVault web dashboard. Interface with a clear table listing objects (name, location, shelf) and a search bar. Buttons for CRUD operations (add/delete). Navigation sidebar and professional layout designed with TailwindCSS. Professional admin dashboard for X2SevenVault. Clean UI using TailwindCSS, featuring data tables, minimalist sidebar, and search bar."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10894F12" w:rsidR="00624F63" w:rsidRPr="00872C0D" w:rsidRDefault="005B7F0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 ha </w:t>
          </w:r>
          <w:r w:rsidR="00C35BEC">
            <w:rPr>
              <w:rFonts w:ascii="Arial" w:hAnsi="Arial" w:cs="Arial"/>
            </w:rPr>
            <w:t>fornito le intefacce dell’applicativo web e dell’app mobile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494036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5BE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7F0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5BE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7F0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7407DC0A" w:rsidR="00624F63" w:rsidRPr="001D1B3C" w:rsidRDefault="005B7F0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C35BEC">
            <w:rPr>
              <w:rFonts w:ascii="Arial" w:hAnsi="Arial" w:cs="Arial"/>
            </w:rPr>
            <w:t>prodotto un risultato con qualità medio/bassa mettendoci il triplo del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CA055" w14:textId="77777777" w:rsidR="00623EE7" w:rsidRDefault="00623EE7" w:rsidP="00DC1A1A">
      <w:pPr>
        <w:spacing w:after="0" w:line="240" w:lineRule="auto"/>
      </w:pPr>
      <w:r>
        <w:separator/>
      </w:r>
    </w:p>
    <w:p w14:paraId="3C1F7DEC" w14:textId="77777777" w:rsidR="00623EE7" w:rsidRDefault="00623EE7"/>
    <w:p w14:paraId="1F2EA48C" w14:textId="77777777" w:rsidR="00623EE7" w:rsidRDefault="00623EE7" w:rsidP="00454290"/>
  </w:endnote>
  <w:endnote w:type="continuationSeparator" w:id="0">
    <w:p w14:paraId="3F3E137F" w14:textId="77777777" w:rsidR="00623EE7" w:rsidRDefault="00623EE7" w:rsidP="00DC1A1A">
      <w:pPr>
        <w:spacing w:after="0" w:line="240" w:lineRule="auto"/>
      </w:pPr>
      <w:r>
        <w:continuationSeparator/>
      </w:r>
    </w:p>
    <w:p w14:paraId="4B7ED138" w14:textId="77777777" w:rsidR="00623EE7" w:rsidRDefault="00623EE7"/>
    <w:p w14:paraId="5B2D2244" w14:textId="77777777" w:rsidR="00623EE7" w:rsidRDefault="00623EE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4E68C" w14:textId="77777777" w:rsidR="00623EE7" w:rsidRDefault="00623EE7" w:rsidP="00DC1A1A">
      <w:pPr>
        <w:spacing w:after="0" w:line="240" w:lineRule="auto"/>
      </w:pPr>
      <w:r>
        <w:separator/>
      </w:r>
    </w:p>
    <w:p w14:paraId="18AD706A" w14:textId="77777777" w:rsidR="00623EE7" w:rsidRDefault="00623EE7"/>
    <w:p w14:paraId="50BE472F" w14:textId="77777777" w:rsidR="00623EE7" w:rsidRDefault="00623EE7" w:rsidP="00454290"/>
  </w:footnote>
  <w:footnote w:type="continuationSeparator" w:id="0">
    <w:p w14:paraId="3C4F29FC" w14:textId="77777777" w:rsidR="00623EE7" w:rsidRDefault="00623EE7" w:rsidP="00DC1A1A">
      <w:pPr>
        <w:spacing w:after="0" w:line="240" w:lineRule="auto"/>
      </w:pPr>
      <w:r>
        <w:continuationSeparator/>
      </w:r>
    </w:p>
    <w:p w14:paraId="440A7CC4" w14:textId="77777777" w:rsidR="00623EE7" w:rsidRDefault="00623EE7"/>
    <w:p w14:paraId="61614B56" w14:textId="77777777" w:rsidR="00623EE7" w:rsidRDefault="00623EE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1C2"/>
    <w:multiLevelType w:val="hybridMultilevel"/>
    <w:tmpl w:val="A74EC5CA"/>
    <w:lvl w:ilvl="0" w:tplc="4FEA497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3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1"/>
  </w:num>
  <w:num w:numId="22" w16cid:durableId="199950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17B5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6DC7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4894"/>
    <w:rsid w:val="00187BB9"/>
    <w:rsid w:val="00191055"/>
    <w:rsid w:val="00191AC6"/>
    <w:rsid w:val="00191D01"/>
    <w:rsid w:val="001938A9"/>
    <w:rsid w:val="001A1C75"/>
    <w:rsid w:val="001A3E26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2B5"/>
    <w:rsid w:val="001F3894"/>
    <w:rsid w:val="001F769A"/>
    <w:rsid w:val="00200A17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3BFE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6389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0294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698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3A29"/>
    <w:rsid w:val="004C4142"/>
    <w:rsid w:val="004C7433"/>
    <w:rsid w:val="004D0B4B"/>
    <w:rsid w:val="004D3E95"/>
    <w:rsid w:val="004D40E5"/>
    <w:rsid w:val="004D4128"/>
    <w:rsid w:val="004D4225"/>
    <w:rsid w:val="004D55C6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2C7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0A07"/>
    <w:rsid w:val="005B35F0"/>
    <w:rsid w:val="005B7F03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207"/>
    <w:rsid w:val="00615E89"/>
    <w:rsid w:val="00616012"/>
    <w:rsid w:val="0061659F"/>
    <w:rsid w:val="0061791B"/>
    <w:rsid w:val="00617D89"/>
    <w:rsid w:val="006222A5"/>
    <w:rsid w:val="00623EE7"/>
    <w:rsid w:val="00624F63"/>
    <w:rsid w:val="00625D79"/>
    <w:rsid w:val="00632797"/>
    <w:rsid w:val="00632B06"/>
    <w:rsid w:val="0063482B"/>
    <w:rsid w:val="006350DA"/>
    <w:rsid w:val="0063588A"/>
    <w:rsid w:val="00641060"/>
    <w:rsid w:val="00642C2D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870C9"/>
    <w:rsid w:val="006911F8"/>
    <w:rsid w:val="006934FC"/>
    <w:rsid w:val="00694A8B"/>
    <w:rsid w:val="00695E20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0B"/>
    <w:rsid w:val="0074073A"/>
    <w:rsid w:val="00740C68"/>
    <w:rsid w:val="00740D4C"/>
    <w:rsid w:val="00742012"/>
    <w:rsid w:val="00743163"/>
    <w:rsid w:val="007527EE"/>
    <w:rsid w:val="007536C2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2F67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D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4F1B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27BB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5B9D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C1A"/>
    <w:rsid w:val="00C2233B"/>
    <w:rsid w:val="00C31F2C"/>
    <w:rsid w:val="00C32F7B"/>
    <w:rsid w:val="00C34127"/>
    <w:rsid w:val="00C3430D"/>
    <w:rsid w:val="00C35BEC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3861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042D"/>
    <w:rsid w:val="00D01737"/>
    <w:rsid w:val="00D11257"/>
    <w:rsid w:val="00D11DD1"/>
    <w:rsid w:val="00D138B0"/>
    <w:rsid w:val="00D146F4"/>
    <w:rsid w:val="00D15D86"/>
    <w:rsid w:val="00D2185A"/>
    <w:rsid w:val="00D22CD7"/>
    <w:rsid w:val="00D25219"/>
    <w:rsid w:val="00D25806"/>
    <w:rsid w:val="00D36DBF"/>
    <w:rsid w:val="00D37C82"/>
    <w:rsid w:val="00D40430"/>
    <w:rsid w:val="00D41D1B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5E07"/>
    <w:rsid w:val="000411EB"/>
    <w:rsid w:val="003B3A61"/>
    <w:rsid w:val="00455C9C"/>
    <w:rsid w:val="0048698D"/>
    <w:rsid w:val="005B0A07"/>
    <w:rsid w:val="00616012"/>
    <w:rsid w:val="0063588A"/>
    <w:rsid w:val="006870C9"/>
    <w:rsid w:val="007F4556"/>
    <w:rsid w:val="0080736A"/>
    <w:rsid w:val="00822B0F"/>
    <w:rsid w:val="00AB27BB"/>
    <w:rsid w:val="00BA72CC"/>
    <w:rsid w:val="00BE659F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35</TotalTime>
  <Pages>2</Pages>
  <Words>259</Words>
  <Characters>1482</Characters>
  <Application>Microsoft Office Word</Application>
  <DocSecurity>0</DocSecurity>
  <Lines>12</Lines>
  <Paragraphs>3</Paragraphs>
  <ScaleCrop>false</ScaleCrop>
  <Company>Nome Progetto: X2SevenVault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37</cp:revision>
  <cp:lastPrinted>2017-03-29T10:57:00Z</cp:lastPrinted>
  <dcterms:created xsi:type="dcterms:W3CDTF">2026-01-19T09:45:00Z</dcterms:created>
  <dcterms:modified xsi:type="dcterms:W3CDTF">2026-02-11T14:31:00Z</dcterms:modified>
</cp:coreProperties>
</file>