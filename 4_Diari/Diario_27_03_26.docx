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83762B7" w:rsidR="005D6E86" w:rsidRPr="001D1B3C" w:rsidRDefault="005B0CD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ABED805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5B0CD8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5B0CD8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3AC6A389" w:rsidR="00632B06" w:rsidRPr="001D1B3C" w:rsidRDefault="005B0CD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dedicato la giornata unicamente al backend, ho sviluppato le funzioni di CRUD per gli items e ho modificato il codice adattandolo a una gestione degli errori con ritorno in JSON.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068350" w:rsidR="00632B06" w:rsidRPr="001D1B3C" w:rsidRDefault="005B0CD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563732D" w:rsidR="00632B06" w:rsidRPr="001D1B3C" w:rsidRDefault="005B0CD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Sviluppare le funzioni di CRUD per il magazzino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8905367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0CD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B0CD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DD195F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5B0CD8">
            <w:rPr>
              <w:rFonts w:ascii="Arial" w:hAnsi="Arial" w:cs="Arial"/>
            </w:rPr>
            <w:t>Gemini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760085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B0CD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Altro:</w:t>
      </w:r>
      <w:r w:rsidR="005B0CD8">
        <w:rPr>
          <w:rFonts w:ascii="Arial" w:hAnsi="Arial" w:cs="Arial"/>
        </w:rPr>
        <w:t xml:space="preserve"> Riscrivere validazioni lunghe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14435DB3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Sostituisci questa struttura con i campi che hai visto in precedenza.</w:t>
          </w:r>
        </w:p>
        <w:p w14:paraId="776E6694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</w:p>
        <w:p w14:paraId="616231B3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$this-&gt;firestore-&gt;createDocument('item_management', [</w:t>
          </w:r>
        </w:p>
        <w:p w14:paraId="0F199CA3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'user_id'   =&gt; $uid,</w:t>
          </w:r>
        </w:p>
        <w:p w14:paraId="649ACF50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'email'     =&gt; $validated['email'],</w:t>
          </w:r>
        </w:p>
        <w:p w14:paraId="22100F73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'full_name' =&gt; $validated['full_name'],</w:t>
          </w:r>
        </w:p>
        <w:p w14:paraId="5D2D6B05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</w:rPr>
            <w:t xml:space="preserve">    </w:t>
          </w:r>
          <w:r w:rsidRPr="005B0CD8">
            <w:rPr>
              <w:rFonts w:ascii="Arial" w:hAnsi="Arial" w:cs="Arial"/>
              <w:lang w:val="fr-CH"/>
            </w:rPr>
            <w:t>'is_active' =&gt; $validated['is_active'] ?? true,</w:t>
          </w:r>
        </w:p>
        <w:p w14:paraId="326F7A28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lang w:val="fr-CH"/>
            </w:rPr>
            <w:t xml:space="preserve">    </w:t>
          </w:r>
          <w:r w:rsidRPr="005B0CD8">
            <w:rPr>
              <w:rFonts w:ascii="Arial" w:hAnsi="Arial" w:cs="Arial"/>
            </w:rPr>
            <w:t>'role'      =&gt; [</w:t>
          </w:r>
        </w:p>
        <w:p w14:paraId="79AE141D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    'role_id'     =&gt; $validated['role_id'],</w:t>
          </w:r>
        </w:p>
        <w:p w14:paraId="26469698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    'role_name'   =&gt; $validated['role_name'],</w:t>
          </w:r>
        </w:p>
        <w:p w14:paraId="7D0C1B02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    'description' =&gt; $this-&gt;getRoleDescription($validated['role_name']),</w:t>
          </w:r>
        </w:p>
        <w:p w14:paraId="54751B1B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],</w:t>
          </w:r>
        </w:p>
        <w:p w14:paraId="602661E2" w14:textId="2B9DAC8F" w:rsidR="00872C0D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]);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593AAEBD" w14:textId="77777777" w:rsidR="005B0CD8" w:rsidRPr="005B0CD8" w:rsidRDefault="005B0CD8" w:rsidP="005B0CD8">
          <w:pPr>
            <w:pStyle w:val="Nessunaspaziatura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Ecco la struttura aggiornata per il salvataggio su Firestore, integrando i nuovi campi e rispettando la gerarchia dei dati (physical_properties) che avevi nel set originale:</w:t>
          </w:r>
        </w:p>
        <w:p w14:paraId="3B4E6965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PHP</w:t>
          </w:r>
        </w:p>
        <w:p w14:paraId="4A2E0E46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$this-&gt;firestore-&gt;createDocument('item_management', [</w:t>
          </w:r>
        </w:p>
        <w:p w14:paraId="63E67150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'ai_class_id'   =&gt; $validated['ai_class_id'],</w:t>
          </w:r>
        </w:p>
        <w:p w14:paraId="1A95FAC2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'aisle_id'      =&gt; $validated['aisle_id'],</w:t>
          </w:r>
        </w:p>
        <w:p w14:paraId="06C19F26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</w:rPr>
            <w:t xml:space="preserve">    </w:t>
          </w:r>
          <w:r w:rsidRPr="005B0CD8">
            <w:rPr>
              <w:rFonts w:ascii="Arial" w:hAnsi="Arial" w:cs="Arial"/>
              <w:lang w:val="fr-CH"/>
            </w:rPr>
            <w:t>'description'   =&gt; $validated['description'] ?? null,</w:t>
          </w:r>
        </w:p>
        <w:p w14:paraId="4D0330E6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  <w:lang w:val="fr-CH"/>
            </w:rPr>
            <w:t xml:space="preserve">    'is_active'     =&gt; $validated['is_active'] ?? true,</w:t>
          </w:r>
        </w:p>
        <w:p w14:paraId="0E77B4F5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lang w:val="fr-CH"/>
            </w:rPr>
            <w:t xml:space="preserve">    </w:t>
          </w:r>
          <w:r w:rsidRPr="005B0CD8">
            <w:rPr>
              <w:rFonts w:ascii="Arial" w:hAnsi="Arial" w:cs="Arial"/>
            </w:rPr>
            <w:t>'item_id'       =&gt; $validated['item_id'],</w:t>
          </w:r>
        </w:p>
        <w:p w14:paraId="2165E6D5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'quantity'      =&gt; $validated['quantity'],</w:t>
          </w:r>
        </w:p>
        <w:p w14:paraId="5D554C53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'shelf_id'      =&gt; $validated['shelf_id'],</w:t>
          </w:r>
        </w:p>
        <w:p w14:paraId="2C5DE8EA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'warehouse_id'  =&gt; $validated['warehouse_id'],</w:t>
          </w:r>
        </w:p>
        <w:p w14:paraId="29BD2DE7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</w:t>
          </w:r>
        </w:p>
        <w:p w14:paraId="5996C90A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// Struttura per le proprietà fisiche</w:t>
          </w:r>
        </w:p>
        <w:p w14:paraId="08AB6179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</w:rPr>
            <w:t xml:space="preserve">    </w:t>
          </w:r>
          <w:r w:rsidRPr="005B0CD8">
            <w:rPr>
              <w:rFonts w:ascii="Arial" w:hAnsi="Arial" w:cs="Arial"/>
              <w:lang w:val="fr-CH"/>
            </w:rPr>
            <w:t>'physical_properties' =&gt; [</w:t>
          </w:r>
        </w:p>
        <w:p w14:paraId="31C71475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  <w:lang w:val="fr-CH"/>
            </w:rPr>
            <w:t xml:space="preserve">        'height' =&gt; [</w:t>
          </w:r>
        </w:p>
        <w:p w14:paraId="3D689A81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  <w:lang w:val="fr-CH"/>
            </w:rPr>
            <w:t xml:space="preserve">            'unit'  =&gt; $validated['height_unit'],</w:t>
          </w:r>
        </w:p>
        <w:p w14:paraId="70FC2412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5B0CD8">
            <w:rPr>
              <w:rFonts w:ascii="Arial" w:hAnsi="Arial" w:cs="Arial"/>
              <w:lang w:val="fr-CH"/>
            </w:rPr>
            <w:lastRenderedPageBreak/>
            <w:t xml:space="preserve">            'value' =&gt; $validated['height_value'],</w:t>
          </w:r>
        </w:p>
        <w:p w14:paraId="1400C53F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fr-CH"/>
            </w:rPr>
            <w:t xml:space="preserve">        </w:t>
          </w:r>
          <w:r w:rsidRPr="005B0CD8">
            <w:rPr>
              <w:rFonts w:ascii="Arial" w:hAnsi="Arial" w:cs="Arial"/>
              <w:lang w:val="de-CH"/>
            </w:rPr>
            <w:t>],</w:t>
          </w:r>
        </w:p>
        <w:p w14:paraId="7C9BBB5A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'weight' =&gt; [</w:t>
          </w:r>
        </w:p>
        <w:p w14:paraId="7D6F781C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    'unit'  =&gt; $validated['weight_unit'],</w:t>
          </w:r>
        </w:p>
        <w:p w14:paraId="385FB34C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    'value' =&gt; $validated['weight_value'],</w:t>
          </w:r>
        </w:p>
        <w:p w14:paraId="4A6E3E74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],</w:t>
          </w:r>
        </w:p>
        <w:p w14:paraId="025ECBCD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'width' =&gt; [</w:t>
          </w:r>
        </w:p>
        <w:p w14:paraId="09BD1AEB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5B0CD8">
            <w:rPr>
              <w:rFonts w:ascii="Arial" w:hAnsi="Arial" w:cs="Arial"/>
              <w:lang w:val="de-CH"/>
            </w:rPr>
            <w:t xml:space="preserve">            'unit'  =&gt; $validated['width_unit'],</w:t>
          </w:r>
        </w:p>
        <w:p w14:paraId="36BE59A1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lang w:val="de-CH"/>
            </w:rPr>
            <w:t xml:space="preserve">            </w:t>
          </w:r>
          <w:r w:rsidRPr="005B0CD8">
            <w:rPr>
              <w:rFonts w:ascii="Arial" w:hAnsi="Arial" w:cs="Arial"/>
            </w:rPr>
            <w:t>'value' =&gt; $validated['width_value'],</w:t>
          </w:r>
        </w:p>
        <w:p w14:paraId="3F813F0F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    ],</w:t>
          </w:r>
        </w:p>
        <w:p w14:paraId="5C5CFB3D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],</w:t>
          </w:r>
        </w:p>
        <w:p w14:paraId="761F365D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</w:t>
          </w:r>
        </w:p>
        <w:p w14:paraId="26757A82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// Metadata opzionali (consigliati per Firestore)</w:t>
          </w:r>
        </w:p>
        <w:p w14:paraId="03E99649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'updated_at'    =&gt; now(),</w:t>
          </w:r>
        </w:p>
        <w:p w14:paraId="333725D1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 xml:space="preserve">    'created_by'    =&gt; $uid, </w:t>
          </w:r>
        </w:p>
        <w:p w14:paraId="65B29EB6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</w:rPr>
            <w:t>]);</w:t>
          </w:r>
        </w:p>
        <w:p w14:paraId="107F9984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5B0CD8">
            <w:rPr>
              <w:rFonts w:ascii="Arial" w:hAnsi="Arial" w:cs="Arial"/>
              <w:b/>
              <w:bCs/>
            </w:rPr>
            <w:t>Note sulla migrazione:</w:t>
          </w:r>
        </w:p>
        <w:p w14:paraId="0A3117ED" w14:textId="77777777" w:rsidR="005B0CD8" w:rsidRPr="005B0CD8" w:rsidRDefault="005B0CD8" w:rsidP="005B0CD8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b/>
              <w:bCs/>
            </w:rPr>
            <w:t>Mapping dei dati:</w:t>
          </w:r>
          <w:r w:rsidRPr="005B0CD8">
            <w:rPr>
              <w:rFonts w:ascii="Arial" w:hAnsi="Arial" w:cs="Arial"/>
            </w:rPr>
            <w:t xml:space="preserve"> Ho raggruppato i campi _unit e _value all'interno dell'array physical_properties per mantenere il documento Firestore pulito e organizzato, simulando la struttura sorgente che mi hai mostrato all'inizio.</w:t>
          </w:r>
        </w:p>
        <w:p w14:paraId="186F90B4" w14:textId="77777777" w:rsidR="005B0CD8" w:rsidRPr="005B0CD8" w:rsidRDefault="005B0CD8" w:rsidP="005B0CD8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b/>
              <w:bCs/>
            </w:rPr>
            <w:t>Valori di default:</w:t>
          </w:r>
          <w:r w:rsidRPr="005B0CD8">
            <w:rPr>
              <w:rFonts w:ascii="Arial" w:hAnsi="Arial" w:cs="Arial"/>
            </w:rPr>
            <w:t xml:space="preserve"> Per is_active ho mantenuto il fallback a true nel caso il campo non venga passato nella request.</w:t>
          </w:r>
        </w:p>
        <w:p w14:paraId="0B0F0650" w14:textId="77777777" w:rsidR="005B0CD8" w:rsidRPr="005B0CD8" w:rsidRDefault="005B0CD8" w:rsidP="005B0CD8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b/>
              <w:bCs/>
            </w:rPr>
            <w:t>Coerenza:</w:t>
          </w:r>
          <w:r w:rsidRPr="005B0CD8">
            <w:rPr>
              <w:rFonts w:ascii="Arial" w:hAnsi="Arial" w:cs="Arial"/>
            </w:rPr>
            <w:t xml:space="preserve"> Assicurati che le chiavi usate qui corrispondano esattamente a quelle definite nel metodo $request-&gt;validate([...]) che abbiamo scritto nel passaggio precedente.</w:t>
          </w:r>
        </w:p>
        <w:p w14:paraId="5A71D206" w14:textId="77777777" w:rsidR="005B0CD8" w:rsidRPr="005B0CD8" w:rsidRDefault="005B0CD8" w:rsidP="005B0CD8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0CD8">
            <w:rPr>
              <w:rFonts w:ascii="Arial" w:hAnsi="Arial" w:cs="Arial"/>
              <w:b/>
              <w:bCs/>
            </w:rPr>
            <w:t>Vuoi che aggiunga anche dei messaggi di errore personalizzati per la validazione di questi campi specifici?</w:t>
          </w:r>
        </w:p>
        <w:p w14:paraId="7601B5CC" w14:textId="5B931B67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31C6C9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B0CD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B3F8A0C" w:rsidR="00624F63" w:rsidRPr="001D1B3C" w:rsidRDefault="005B0CD8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scritto manualmente la validazione, cosa che mi avrebbe portato via tanto tempo inutilmente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E8C80" w14:textId="77777777" w:rsidR="00B272B6" w:rsidRDefault="00B272B6" w:rsidP="00DC1A1A">
      <w:pPr>
        <w:spacing w:after="0" w:line="240" w:lineRule="auto"/>
      </w:pPr>
      <w:r>
        <w:separator/>
      </w:r>
    </w:p>
    <w:p w14:paraId="4750E22A" w14:textId="77777777" w:rsidR="00B272B6" w:rsidRDefault="00B272B6"/>
    <w:p w14:paraId="05015308" w14:textId="77777777" w:rsidR="00B272B6" w:rsidRDefault="00B272B6" w:rsidP="00454290"/>
  </w:endnote>
  <w:endnote w:type="continuationSeparator" w:id="0">
    <w:p w14:paraId="5535936B" w14:textId="77777777" w:rsidR="00B272B6" w:rsidRDefault="00B272B6" w:rsidP="00DC1A1A">
      <w:pPr>
        <w:spacing w:after="0" w:line="240" w:lineRule="auto"/>
      </w:pPr>
      <w:r>
        <w:continuationSeparator/>
      </w:r>
    </w:p>
    <w:p w14:paraId="03655507" w14:textId="77777777" w:rsidR="00B272B6" w:rsidRDefault="00B272B6"/>
    <w:p w14:paraId="617BA942" w14:textId="77777777" w:rsidR="00B272B6" w:rsidRDefault="00B272B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BB885" w14:textId="77777777" w:rsidR="00B272B6" w:rsidRDefault="00B272B6" w:rsidP="00DC1A1A">
      <w:pPr>
        <w:spacing w:after="0" w:line="240" w:lineRule="auto"/>
      </w:pPr>
      <w:r>
        <w:separator/>
      </w:r>
    </w:p>
    <w:p w14:paraId="3E5278E5" w14:textId="77777777" w:rsidR="00B272B6" w:rsidRDefault="00B272B6"/>
    <w:p w14:paraId="7CF4B3F7" w14:textId="77777777" w:rsidR="00B272B6" w:rsidRDefault="00B272B6" w:rsidP="00454290"/>
  </w:footnote>
  <w:footnote w:type="continuationSeparator" w:id="0">
    <w:p w14:paraId="3BAD7235" w14:textId="77777777" w:rsidR="00B272B6" w:rsidRDefault="00B272B6" w:rsidP="00DC1A1A">
      <w:pPr>
        <w:spacing w:after="0" w:line="240" w:lineRule="auto"/>
      </w:pPr>
      <w:r>
        <w:continuationSeparator/>
      </w:r>
    </w:p>
    <w:p w14:paraId="080331E0" w14:textId="77777777" w:rsidR="00B272B6" w:rsidRDefault="00B272B6"/>
    <w:p w14:paraId="7D9D10F3" w14:textId="77777777" w:rsidR="00B272B6" w:rsidRDefault="00B272B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85412"/>
    <w:multiLevelType w:val="multilevel"/>
    <w:tmpl w:val="F65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  <w:num w:numId="22" w16cid:durableId="19794520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227C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0CD8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2B6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1E48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5B0C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BE72BC"/>
    <w:rsid w:val="00C2314C"/>
    <w:rsid w:val="00DE2402"/>
    <w:rsid w:val="00DE4EBE"/>
    <w:rsid w:val="00F3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3</Pages>
  <Words>539</Words>
  <Characters>3076</Characters>
  <Application>Microsoft Office Word</Application>
  <DocSecurity>0</DocSecurity>
  <Lines>25</Lines>
  <Paragraphs>7</Paragraphs>
  <ScaleCrop>false</ScaleCrop>
  <Company>Nome Progetto: X2SevenVault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6</cp:revision>
  <cp:lastPrinted>2017-03-29T10:57:00Z</cp:lastPrinted>
  <dcterms:created xsi:type="dcterms:W3CDTF">2026-01-19T09:45:00Z</dcterms:created>
  <dcterms:modified xsi:type="dcterms:W3CDTF">2026-03-27T12:22:00Z</dcterms:modified>
</cp:coreProperties>
</file>