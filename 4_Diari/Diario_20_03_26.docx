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316583DF" w:rsidR="005D6E86" w:rsidRPr="001D1B3C" w:rsidRDefault="00405878" w:rsidP="00632B06">
            <w:pPr>
              <w:rPr>
                <w:rFonts w:ascii="Arial" w:hAnsi="Arial" w:cs="Arial"/>
              </w:rPr>
            </w:pPr>
            <w:r>
              <w:rPr>
                <w:rFonts w:ascii="Arial" w:hAnsi="Arial" w:cs="Arial"/>
              </w:rPr>
              <w:t>20</w:t>
            </w:r>
            <w:r w:rsidR="005D6E86" w:rsidRPr="001D1B3C">
              <w:rPr>
                <w:rFonts w:ascii="Arial" w:hAnsi="Arial" w:cs="Arial"/>
              </w:rPr>
              <w:t>.</w:t>
            </w:r>
            <w:r>
              <w:rPr>
                <w:rFonts w:ascii="Arial" w:hAnsi="Arial" w:cs="Arial"/>
              </w:rPr>
              <w:t>03</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6AD2744"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w:t>
            </w:r>
            <w:r w:rsidR="00405878">
              <w:rPr>
                <w:rFonts w:ascii="Arial" w:hAnsi="Arial" w:cs="Arial"/>
              </w:rPr>
              <w:t>4</w:t>
            </w:r>
            <w:r w:rsidR="005D6E86" w:rsidRPr="001D1B3C">
              <w:rPr>
                <w:rFonts w:ascii="Arial" w:hAnsi="Arial" w:cs="Arial"/>
              </w:rPr>
              <w:t>:</w:t>
            </w:r>
            <w:r w:rsidR="00405878">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4058C053" w:rsidR="00632B06" w:rsidRPr="001D1B3C" w:rsidRDefault="00405878" w:rsidP="00AB580C">
            <w:pPr>
              <w:rPr>
                <w:rFonts w:ascii="Arial" w:hAnsi="Arial" w:cs="Arial"/>
              </w:rPr>
            </w:pPr>
            <w:r>
              <w:rPr>
                <w:rFonts w:ascii="Arial" w:hAnsi="Arial" w:cs="Arial"/>
              </w:rPr>
              <w:t>Oggi ho dedicato la giornata a risolvere il problema con il db e ho provato a fare una build per ios con il mio mac. Per il db il problema era semplicemente la connessione wifi che ho facilmente risolto collegando il tablet al wifi della scuola. Ho continuato così lo sviluppo aggiungendo le funzioni dedicate a estrarre le informazioni sugli oggetti e associarli al giusto posto nella UI.</w:t>
            </w:r>
            <w:r w:rsidR="00F83738">
              <w:rPr>
                <w:rFonts w:ascii="Arial" w:hAnsi="Arial" w:cs="Arial"/>
              </w:rPr>
              <w:t xml:space="preserve"> Alla UI ho aggiunto anche un box dedicato alla quantità che mi ero dimenticato di mettere all’inizio del progetto. Per quanto riguarda IOS ho avuto diversi problemi di compatibilità con la versione del SO che ho sul mio mac. Ho cercato di risolvere con il servizio di </w:t>
            </w:r>
            <w:r w:rsidR="00F83738" w:rsidRPr="00F83738">
              <w:rPr>
                <w:rFonts w:ascii="Arial" w:hAnsi="Arial" w:cs="Arial"/>
              </w:rPr>
              <w:t>Codemagic</w:t>
            </w:r>
            <w:r w:rsidR="00F83738">
              <w:rPr>
                <w:rFonts w:ascii="Arial" w:hAnsi="Arial" w:cs="Arial"/>
              </w:rPr>
              <w:t xml:space="preserve"> che permette di eseguire build con pc mac m1 con infrastruttura più recente e potente, anche qui ho riscontrato dei problemi che però ho deciso di accantonare perché lo sviluppo su IOS è un requisito secondario.</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481D893E" w:rsidR="00632B06" w:rsidRPr="001D1B3C" w:rsidRDefault="00F83738" w:rsidP="00434F37">
            <w:pPr>
              <w:rPr>
                <w:rFonts w:ascii="Arial" w:hAnsi="Arial" w:cs="Arial"/>
              </w:rPr>
            </w:pPr>
            <w:r>
              <w:rPr>
                <w:rFonts w:ascii="Arial" w:hAnsi="Arial" w:cs="Arial"/>
              </w:rPr>
              <w:t>Problemi con la build di IOS, requisito opzionale</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6CEC06B4" w:rsidR="00632B06" w:rsidRPr="001D1B3C" w:rsidRDefault="00F83738" w:rsidP="00434F37">
            <w:pPr>
              <w:rPr>
                <w:rFonts w:ascii="Arial" w:hAnsi="Arial" w:cs="Arial"/>
              </w:rPr>
            </w:pPr>
            <w:r>
              <w:rPr>
                <w:rFonts w:ascii="Arial" w:hAnsi="Arial" w:cs="Arial"/>
              </w:rPr>
              <w:t>In ritardo con la documentazione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2CA5E890" w:rsidR="00632B06" w:rsidRPr="001D1B3C" w:rsidRDefault="00F83738" w:rsidP="00434F37">
            <w:pPr>
              <w:rPr>
                <w:rFonts w:ascii="Arial" w:hAnsi="Arial" w:cs="Arial"/>
              </w:rPr>
            </w:pPr>
            <w:r>
              <w:rPr>
                <w:rFonts w:ascii="Arial" w:hAnsi="Arial" w:cs="Arial"/>
              </w:rPr>
              <w:t>Concludere le ultime task dell’applicativo mobile (icone, errori, e testi) e iniziare con il gestionale web.</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34BBD01E"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F83738">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5A98AD91"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F83738">
            <w:rPr>
              <w:rFonts w:ascii="Arial" w:hAnsi="Arial" w:cs="Arial"/>
            </w:rPr>
            <w:t>Claude AI</w:t>
          </w:r>
        </w:sdtContent>
      </w:sdt>
    </w:p>
    <w:p w14:paraId="61085D49" w14:textId="77777777" w:rsidR="00872C0D" w:rsidRPr="00872C0D" w:rsidRDefault="00872C0D" w:rsidP="00872C0D">
      <w:pPr>
        <w:pStyle w:val="Nessunaspaziatura"/>
        <w:rPr>
          <w:rFonts w:ascii="Arial" w:hAnsi="Arial" w:cs="Arial"/>
        </w:rPr>
      </w:pPr>
    </w:p>
    <w:p w14:paraId="18EFA86B" w14:textId="6E6FEE29"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F83738">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F83738">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88006F9" w14:textId="77777777" w:rsidR="00F83738" w:rsidRPr="00F83738" w:rsidRDefault="00F83738" w:rsidP="00F83738">
          <w:pPr>
            <w:pStyle w:val="Nessunaspaziatura"/>
            <w:rPr>
              <w:rFonts w:ascii="Arial" w:hAnsi="Arial" w:cs="Arial"/>
            </w:rPr>
          </w:pPr>
          <w:r w:rsidRPr="00F83738">
            <w:rPr>
              <w:rFonts w:ascii="Arial" w:hAnsi="Arial" w:cs="Arial"/>
            </w:rPr>
            <w:t>Esiste un tipo di file env dove inserire questi dati per il mio progetto in React Native?</w:t>
          </w:r>
        </w:p>
        <w:p w14:paraId="12986AE2" w14:textId="77777777" w:rsidR="00F83738" w:rsidRPr="00F83738" w:rsidRDefault="00F83738" w:rsidP="00F83738">
          <w:pPr>
            <w:pStyle w:val="Nessunaspaziatura"/>
            <w:spacing w:line="276" w:lineRule="auto"/>
            <w:rPr>
              <w:rFonts w:ascii="Arial" w:hAnsi="Arial" w:cs="Arial"/>
            </w:rPr>
          </w:pPr>
        </w:p>
        <w:p w14:paraId="7C490D34"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const LABELS = ["54RI8C55qQ4WrKf5E7Kw", "CkCb1rbaYAGOSoGTsCZD", "BCLMWkYuMkNOHmBtCRRn", "ZFo3kNGc7sxISiaVCApc", "dHTBi2xfBs0CdWJlSyA2"];</w:t>
          </w:r>
        </w:p>
        <w:p w14:paraId="198C916F"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const NUM_BOXES = 8400;</w:t>
          </w:r>
        </w:p>
        <w:p w14:paraId="40B40772"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const THRESHOLD = 0.7;</w:t>
          </w:r>
        </w:p>
        <w:p w14:paraId="558E7C20"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const IOU_THRESHOLD = 0.45;</w:t>
          </w:r>
        </w:p>
        <w:p w14:paraId="602661E2" w14:textId="563CBE0D" w:rsidR="00872C0D" w:rsidRDefault="00000000" w:rsidP="00872C0D">
          <w:pPr>
            <w:pStyle w:val="Nessunaspaziatura"/>
            <w:spacing w:line="276" w:lineRule="auto"/>
            <w:rPr>
              <w:rFonts w:ascii="Arial" w:hAnsi="Arial" w:cs="Arial"/>
            </w:rPr>
          </w:pP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028C8BDE" w14:textId="77777777" w:rsidR="00F83738" w:rsidRPr="00F83738" w:rsidRDefault="00F83738" w:rsidP="00F83738">
          <w:pPr>
            <w:pStyle w:val="Nessunaspaziatura"/>
            <w:rPr>
              <w:rFonts w:ascii="Arial" w:hAnsi="Arial" w:cs="Arial"/>
            </w:rPr>
          </w:pPr>
          <w:r w:rsidRPr="00F83738">
            <w:rPr>
              <w:rFonts w:ascii="Arial" w:hAnsi="Arial" w:cs="Arial"/>
            </w:rPr>
            <w:t xml:space="preserve">Capito! Devi fare una </w:t>
          </w:r>
          <w:r w:rsidRPr="00F83738">
            <w:rPr>
              <w:rFonts w:ascii="Arial" w:hAnsi="Arial" w:cs="Arial"/>
              <w:b/>
              <w:bCs/>
            </w:rPr>
            <w:t>query</w:t>
          </w:r>
          <w:r w:rsidRPr="00F83738">
            <w:rPr>
              <w:rFonts w:ascii="Arial" w:hAnsi="Arial" w:cs="Arial"/>
            </w:rPr>
            <w:t xml:space="preserve"> invece di un .doc(id</w:t>
          </w:r>
          <w:proofErr w:type="gramStart"/>
          <w:r w:rsidRPr="00F83738">
            <w:rPr>
              <w:rFonts w:ascii="Arial" w:hAnsi="Arial" w:cs="Arial"/>
            </w:rPr>
            <w:t>).get</w:t>
          </w:r>
          <w:proofErr w:type="gramEnd"/>
          <w:r w:rsidRPr="00F83738">
            <w:rPr>
              <w:rFonts w:ascii="Arial" w:hAnsi="Arial" w:cs="Arial"/>
            </w:rPr>
            <w:t>(), cercando per il campo classId (o come lo hai chiamato).</w:t>
          </w:r>
        </w:p>
        <w:p w14:paraId="64DE8150" w14:textId="77777777" w:rsidR="00F83738" w:rsidRPr="00F83738" w:rsidRDefault="00F83738" w:rsidP="00F83738">
          <w:pPr>
            <w:pStyle w:val="Nessunaspaziatura"/>
            <w:spacing w:line="276" w:lineRule="auto"/>
            <w:rPr>
              <w:rFonts w:ascii="Arial" w:hAnsi="Arial" w:cs="Arial"/>
              <w:lang w:val="fr-CH"/>
            </w:rPr>
          </w:pPr>
          <w:proofErr w:type="gramStart"/>
          <w:r w:rsidRPr="00F83738">
            <w:rPr>
              <w:rFonts w:ascii="Arial" w:hAnsi="Arial" w:cs="Arial"/>
              <w:lang w:val="fr-CH"/>
            </w:rPr>
            <w:t>export</w:t>
          </w:r>
          <w:proofErr w:type="gramEnd"/>
          <w:r w:rsidRPr="00F83738">
            <w:rPr>
              <w:rFonts w:ascii="Arial" w:hAnsi="Arial" w:cs="Arial"/>
              <w:lang w:val="fr-CH"/>
            </w:rPr>
            <w:t xml:space="preserve"> async function getItemByAIId(aiId: string) {</w:t>
          </w:r>
        </w:p>
        <w:p w14:paraId="4713C6B6" w14:textId="77777777" w:rsidR="00F83738" w:rsidRPr="00F83738" w:rsidRDefault="00F83738" w:rsidP="00F83738">
          <w:pPr>
            <w:pStyle w:val="Nessunaspaziatura"/>
            <w:spacing w:line="276" w:lineRule="auto"/>
            <w:rPr>
              <w:rFonts w:ascii="Arial" w:hAnsi="Arial" w:cs="Arial"/>
            </w:rPr>
          </w:pPr>
          <w:r w:rsidRPr="00F83738">
            <w:rPr>
              <w:rFonts w:ascii="Arial" w:hAnsi="Arial" w:cs="Arial"/>
              <w:lang w:val="fr-CH"/>
            </w:rPr>
            <w:t xml:space="preserve">  </w:t>
          </w:r>
          <w:r w:rsidRPr="00F83738">
            <w:rPr>
              <w:rFonts w:ascii="Arial" w:hAnsi="Arial" w:cs="Arial"/>
            </w:rPr>
            <w:t>const snapshot = await itemsCollection</w:t>
          </w:r>
        </w:p>
        <w:p w14:paraId="5CBB0D21"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 xml:space="preserve">    </w:t>
          </w:r>
          <w:proofErr w:type="gramStart"/>
          <w:r w:rsidRPr="00F83738">
            <w:rPr>
              <w:rFonts w:ascii="Arial" w:hAnsi="Arial" w:cs="Arial"/>
            </w:rPr>
            <w:t>.where</w:t>
          </w:r>
          <w:proofErr w:type="gramEnd"/>
          <w:r w:rsidRPr="00F83738">
            <w:rPr>
              <w:rFonts w:ascii="Arial" w:hAnsi="Arial" w:cs="Arial"/>
            </w:rPr>
            <w:t>("aiId", "==", aiId)  // ← il nome del campo in Firestore</w:t>
          </w:r>
        </w:p>
        <w:p w14:paraId="0EF3A31A"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 xml:space="preserve">    </w:t>
          </w:r>
          <w:proofErr w:type="gramStart"/>
          <w:r w:rsidRPr="00F83738">
            <w:rPr>
              <w:rFonts w:ascii="Arial" w:hAnsi="Arial" w:cs="Arial"/>
            </w:rPr>
            <w:t>.limit</w:t>
          </w:r>
          <w:proofErr w:type="gramEnd"/>
          <w:r w:rsidRPr="00F83738">
            <w:rPr>
              <w:rFonts w:ascii="Arial" w:hAnsi="Arial" w:cs="Arial"/>
            </w:rPr>
            <w:t>(1)</w:t>
          </w:r>
        </w:p>
        <w:p w14:paraId="33C4D671"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 xml:space="preserve">    </w:t>
          </w:r>
          <w:proofErr w:type="gramStart"/>
          <w:r w:rsidRPr="00F83738">
            <w:rPr>
              <w:rFonts w:ascii="Arial" w:hAnsi="Arial" w:cs="Arial"/>
            </w:rPr>
            <w:t>.get</w:t>
          </w:r>
          <w:proofErr w:type="gramEnd"/>
          <w:r w:rsidRPr="00F83738">
            <w:rPr>
              <w:rFonts w:ascii="Arial" w:hAnsi="Arial" w:cs="Arial"/>
            </w:rPr>
            <w:t>();</w:t>
          </w:r>
        </w:p>
        <w:p w14:paraId="21637728" w14:textId="77777777" w:rsidR="00F83738" w:rsidRPr="00F83738" w:rsidRDefault="00F83738" w:rsidP="00F83738">
          <w:pPr>
            <w:pStyle w:val="Nessunaspaziatura"/>
            <w:spacing w:line="276" w:lineRule="auto"/>
            <w:rPr>
              <w:rFonts w:ascii="Arial" w:hAnsi="Arial" w:cs="Arial"/>
            </w:rPr>
          </w:pPr>
        </w:p>
        <w:p w14:paraId="7FDF05A8"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 xml:space="preserve">  if (</w:t>
          </w:r>
          <w:proofErr w:type="gramStart"/>
          <w:r w:rsidRPr="00F83738">
            <w:rPr>
              <w:rFonts w:ascii="Arial" w:hAnsi="Arial" w:cs="Arial"/>
            </w:rPr>
            <w:t>snapshot.empty</w:t>
          </w:r>
          <w:proofErr w:type="gramEnd"/>
          <w:r w:rsidRPr="00F83738">
            <w:rPr>
              <w:rFonts w:ascii="Arial" w:hAnsi="Arial" w:cs="Arial"/>
            </w:rPr>
            <w:t>) return null;</w:t>
          </w:r>
        </w:p>
        <w:p w14:paraId="29E8ECDA" w14:textId="77777777" w:rsidR="00F83738" w:rsidRPr="00F83738" w:rsidRDefault="00F83738" w:rsidP="00F83738">
          <w:pPr>
            <w:pStyle w:val="Nessunaspaziatura"/>
            <w:spacing w:line="276" w:lineRule="auto"/>
            <w:rPr>
              <w:rFonts w:ascii="Arial" w:hAnsi="Arial" w:cs="Arial"/>
            </w:rPr>
          </w:pPr>
        </w:p>
        <w:p w14:paraId="67D3338C"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 xml:space="preserve">  const doc = </w:t>
          </w:r>
          <w:proofErr w:type="gramStart"/>
          <w:r w:rsidRPr="00F83738">
            <w:rPr>
              <w:rFonts w:ascii="Arial" w:hAnsi="Arial" w:cs="Arial"/>
            </w:rPr>
            <w:t>snapshot.docs</w:t>
          </w:r>
          <w:proofErr w:type="gramEnd"/>
          <w:r w:rsidRPr="00F83738">
            <w:rPr>
              <w:rFonts w:ascii="Arial" w:hAnsi="Arial" w:cs="Arial"/>
            </w:rPr>
            <w:t>[0];</w:t>
          </w:r>
        </w:p>
        <w:p w14:paraId="2C6D5F39"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 xml:space="preserve">  return </w:t>
          </w:r>
          <w:proofErr w:type="gramStart"/>
          <w:r w:rsidRPr="00F83738">
            <w:rPr>
              <w:rFonts w:ascii="Arial" w:hAnsi="Arial" w:cs="Arial"/>
            </w:rPr>
            <w:t>{ id</w:t>
          </w:r>
          <w:proofErr w:type="gramEnd"/>
          <w:r w:rsidRPr="00F83738">
            <w:rPr>
              <w:rFonts w:ascii="Arial" w:hAnsi="Arial" w:cs="Arial"/>
            </w:rPr>
            <w:t>: doc.id, ...doc.data() };</w:t>
          </w:r>
        </w:p>
        <w:p w14:paraId="7AEACD9E"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w:t>
          </w:r>
        </w:p>
        <w:p w14:paraId="1CDF2448"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Poi nel tuo HomeScreen sostituisci la chiamata:</w:t>
          </w:r>
        </w:p>
        <w:p w14:paraId="377F97A1"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const item = await getItemByAIId(</w:t>
          </w:r>
          <w:proofErr w:type="gramStart"/>
          <w:r w:rsidRPr="00F83738">
            <w:rPr>
              <w:rFonts w:ascii="Arial" w:hAnsi="Arial" w:cs="Arial"/>
            </w:rPr>
            <w:t>best.classId</w:t>
          </w:r>
          <w:proofErr w:type="gramEnd"/>
          <w:r w:rsidRPr="00F83738">
            <w:rPr>
              <w:rFonts w:ascii="Arial" w:hAnsi="Arial" w:cs="Arial"/>
            </w:rPr>
            <w:t>);</w:t>
          </w:r>
        </w:p>
        <w:p w14:paraId="34E8BB2E"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pict w14:anchorId="5A4E2273">
              <v:rect id="_x0000_i1034" style="width:0;height:1.5pt" o:hralign="center" o:hrstd="t" o:hr="t" fillcolor="#a0a0a0" stroked="f"/>
            </w:pict>
          </w:r>
        </w:p>
        <w:p w14:paraId="5F619652" w14:textId="77777777" w:rsidR="00F83738" w:rsidRPr="00F83738" w:rsidRDefault="00F83738" w:rsidP="00F83738">
          <w:pPr>
            <w:pStyle w:val="Nessunaspaziatura"/>
            <w:spacing w:line="276" w:lineRule="auto"/>
            <w:rPr>
              <w:rFonts w:ascii="Arial" w:hAnsi="Arial" w:cs="Arial"/>
            </w:rPr>
          </w:pPr>
          <w:r w:rsidRPr="00F83738">
            <w:rPr>
              <w:rFonts w:ascii="Segoe UI Symbol" w:hAnsi="Segoe UI Symbol" w:cs="Segoe UI Symbol"/>
              <w:b/>
              <w:bCs/>
            </w:rPr>
            <w:t>⚠</w:t>
          </w:r>
          <w:r w:rsidRPr="00F83738">
            <w:rPr>
              <w:rFonts w:ascii="Arial" w:hAnsi="Arial" w:cs="Arial"/>
              <w:b/>
              <w:bCs/>
            </w:rPr>
            <w:t>️ Attenzione:</w:t>
          </w:r>
          <w:r w:rsidRPr="00F83738">
            <w:rPr>
              <w:rFonts w:ascii="Arial" w:hAnsi="Arial" w:cs="Arial"/>
            </w:rPr>
            <w:t xml:space="preserve"> assicurati che il nome del campo in Firestore corrisponda. Puoi verificarlo nella console Firebase — se il campo si chiama diversamente (es. "labelId", "yoloId", ecc.) cambia </w:t>
          </w:r>
          <w:proofErr w:type="gramStart"/>
          <w:r w:rsidRPr="00F83738">
            <w:rPr>
              <w:rFonts w:ascii="Arial" w:hAnsi="Arial" w:cs="Arial"/>
            </w:rPr>
            <w:t>il .where</w:t>
          </w:r>
          <w:proofErr w:type="gramEnd"/>
          <w:r w:rsidRPr="00F83738">
            <w:rPr>
              <w:rFonts w:ascii="Arial" w:hAnsi="Arial" w:cs="Arial"/>
            </w:rPr>
            <w:t>() di conseguenza.</w:t>
          </w:r>
        </w:p>
        <w:p w14:paraId="3DD0B3FC" w14:textId="77777777" w:rsidR="00F83738" w:rsidRPr="00F83738" w:rsidRDefault="00F83738" w:rsidP="00F83738">
          <w:pPr>
            <w:pStyle w:val="Nessunaspaziatura"/>
            <w:spacing w:line="276" w:lineRule="auto"/>
            <w:rPr>
              <w:rFonts w:ascii="Arial" w:hAnsi="Arial" w:cs="Arial"/>
            </w:rPr>
          </w:pPr>
          <w:r w:rsidRPr="00F83738">
            <w:rPr>
              <w:rFonts w:ascii="Arial" w:hAnsi="Arial" w:cs="Arial"/>
            </w:rPr>
            <w:t>Qual è il nome esatto del campo in Firestore che contiene l'ID AI?</w:t>
          </w:r>
        </w:p>
        <w:p w14:paraId="7601B5CC" w14:textId="0A95AF7B"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02BB17DE"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F83738">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20A0C730" w:rsidR="00624F63" w:rsidRPr="001D1B3C" w:rsidRDefault="00F83738" w:rsidP="00624F63">
          <w:pPr>
            <w:pStyle w:val="Nessunaspaziatura"/>
            <w:spacing w:line="276" w:lineRule="auto"/>
            <w:rPr>
              <w:rFonts w:ascii="Arial" w:hAnsi="Arial" w:cs="Arial"/>
            </w:rPr>
          </w:pPr>
          <w:r>
            <w:rPr>
              <w:rFonts w:ascii="Arial" w:hAnsi="Arial" w:cs="Arial"/>
            </w:rPr>
            <w:t xml:space="preserve">Avrei cercato su Internet esempi di </w:t>
          </w:r>
          <w:proofErr w:type="gramStart"/>
          <w:r>
            <w:rPr>
              <w:rFonts w:ascii="Arial" w:hAnsi="Arial" w:cs="Arial"/>
            </w:rPr>
            <w:t>file .env</w:t>
          </w:r>
          <w:proofErr w:type="gramEnd"/>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A051C" w14:textId="77777777" w:rsidR="00EC20BF" w:rsidRDefault="00EC20BF" w:rsidP="00DC1A1A">
      <w:pPr>
        <w:spacing w:after="0" w:line="240" w:lineRule="auto"/>
      </w:pPr>
      <w:r>
        <w:separator/>
      </w:r>
    </w:p>
    <w:p w14:paraId="0F82EC86" w14:textId="77777777" w:rsidR="00EC20BF" w:rsidRDefault="00EC20BF"/>
    <w:p w14:paraId="2CB892FE" w14:textId="77777777" w:rsidR="00EC20BF" w:rsidRDefault="00EC20BF" w:rsidP="00454290"/>
  </w:endnote>
  <w:endnote w:type="continuationSeparator" w:id="0">
    <w:p w14:paraId="5893BEA1" w14:textId="77777777" w:rsidR="00EC20BF" w:rsidRDefault="00EC20BF" w:rsidP="00DC1A1A">
      <w:pPr>
        <w:spacing w:after="0" w:line="240" w:lineRule="auto"/>
      </w:pPr>
      <w:r>
        <w:continuationSeparator/>
      </w:r>
    </w:p>
    <w:p w14:paraId="37051888" w14:textId="77777777" w:rsidR="00EC20BF" w:rsidRDefault="00EC20BF"/>
    <w:p w14:paraId="598ADE6A" w14:textId="77777777" w:rsidR="00EC20BF" w:rsidRDefault="00EC20BF"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B67E2" w14:textId="77777777" w:rsidR="00EC20BF" w:rsidRDefault="00EC20BF" w:rsidP="00DC1A1A">
      <w:pPr>
        <w:spacing w:after="0" w:line="240" w:lineRule="auto"/>
      </w:pPr>
      <w:r>
        <w:separator/>
      </w:r>
    </w:p>
    <w:p w14:paraId="10BD4E54" w14:textId="77777777" w:rsidR="00EC20BF" w:rsidRDefault="00EC20BF"/>
    <w:p w14:paraId="49729E7E" w14:textId="77777777" w:rsidR="00EC20BF" w:rsidRDefault="00EC20BF" w:rsidP="00454290"/>
  </w:footnote>
  <w:footnote w:type="continuationSeparator" w:id="0">
    <w:p w14:paraId="57F46B7D" w14:textId="77777777" w:rsidR="00EC20BF" w:rsidRDefault="00EC20BF" w:rsidP="00DC1A1A">
      <w:pPr>
        <w:spacing w:after="0" w:line="240" w:lineRule="auto"/>
      </w:pPr>
      <w:r>
        <w:continuationSeparator/>
      </w:r>
    </w:p>
    <w:p w14:paraId="56CC8781" w14:textId="77777777" w:rsidR="00EC20BF" w:rsidRDefault="00EC20BF"/>
    <w:p w14:paraId="7F774BAE" w14:textId="77777777" w:rsidR="00EC20BF" w:rsidRDefault="00EC20BF"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187E"/>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878"/>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357C"/>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6EF"/>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0BF"/>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373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F8373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2161">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415176104">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250965120">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4403414">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C7FFA"/>
    <w:rsid w:val="002C187E"/>
    <w:rsid w:val="003B3A61"/>
    <w:rsid w:val="00455C9C"/>
    <w:rsid w:val="0063588A"/>
    <w:rsid w:val="007F4556"/>
    <w:rsid w:val="0080736A"/>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12</TotalTime>
  <Pages>3</Pages>
  <Words>460</Words>
  <Characters>2624</Characters>
  <Application>Microsoft Office Word</Application>
  <DocSecurity>0</DocSecurity>
  <Lines>21</Lines>
  <Paragraphs>6</Paragraphs>
  <ScaleCrop>false</ScaleCrop>
  <Company>Nome Progetto: X2SevenVault</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8</cp:revision>
  <cp:lastPrinted>2017-03-29T10:57:00Z</cp:lastPrinted>
  <dcterms:created xsi:type="dcterms:W3CDTF">2026-01-19T09:45:00Z</dcterms:created>
  <dcterms:modified xsi:type="dcterms:W3CDTF">2026-03-20T12:44:00Z</dcterms:modified>
</cp:coreProperties>
</file>