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48FC8009" w:rsidR="005D6E86" w:rsidRPr="001D1B3C" w:rsidRDefault="000D4A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C4E6878" w:rsidR="005D6E86" w:rsidRPr="001D1B3C" w:rsidRDefault="000D4A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E0479">
              <w:rPr>
                <w:rFonts w:ascii="Arial" w:hAnsi="Arial" w:cs="Arial"/>
              </w:rPr>
              <w:t>7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80AE09D" w:rsidR="005D6E86" w:rsidRPr="001D1B3C" w:rsidRDefault="000E047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08.20 </w:t>
            </w:r>
            <w:r w:rsidRPr="001D1B3C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68C847C" w:rsidR="005D6E86" w:rsidRPr="001D1B3C" w:rsidRDefault="000E047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 w:rsidR="000D4AC7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581411A2" w14:textId="29078585" w:rsidR="00632B06" w:rsidRDefault="000E0479" w:rsidP="000D4AC7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Finto</w:t>
            </w:r>
            <w:r w:rsidR="000D4AC7">
              <w:rPr>
                <w:rFonts w:ascii="Arial" w:hAnsi="Arial" w:cs="Arial"/>
              </w:rPr>
              <w:t xml:space="preserve"> </w:t>
            </w:r>
            <w:proofErr w:type="spellStart"/>
            <w:r w:rsidR="000D4AC7"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 e discusso con il docente</w:t>
            </w:r>
          </w:p>
          <w:p w14:paraId="112B54E9" w14:textId="77777777" w:rsidR="000D4AC7" w:rsidRDefault="000D4AC7" w:rsidP="000D4AC7">
            <w:pPr>
              <w:pStyle w:val="Paragrafoelenco"/>
              <w:numPr>
                <w:ilvl w:val="0"/>
                <w:numId w:val="22"/>
              </w:numPr>
              <w:spacing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sulle tecnologie da utilizzare nel progetto</w:t>
            </w:r>
          </w:p>
          <w:p w14:paraId="52BB4597" w14:textId="77777777" w:rsidR="000E0479" w:rsidRDefault="000E0479" w:rsidP="000D4AC7">
            <w:pPr>
              <w:pStyle w:val="Paragrafoelenco"/>
              <w:numPr>
                <w:ilvl w:val="0"/>
                <w:numId w:val="22"/>
              </w:numPr>
              <w:spacing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Definizione delle prime tasks</w:t>
            </w:r>
          </w:p>
          <w:p w14:paraId="3081DBFD" w14:textId="77777777" w:rsidR="000E0479" w:rsidRDefault="000E0479" w:rsidP="000D4AC7">
            <w:pPr>
              <w:pStyle w:val="Paragrafoelenco"/>
              <w:numPr>
                <w:ilvl w:val="0"/>
                <w:numId w:val="22"/>
              </w:numPr>
              <w:spacing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Setup delle cartelle del progetto</w:t>
            </w:r>
          </w:p>
          <w:p w14:paraId="55D66933" w14:textId="77777777" w:rsidR="000E0479" w:rsidRDefault="000E0479" w:rsidP="000D4AC7">
            <w:pPr>
              <w:pStyle w:val="Paragrafoelenco"/>
              <w:numPr>
                <w:ilvl w:val="0"/>
                <w:numId w:val="22"/>
              </w:numPr>
              <w:spacing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Setup del progetto </w:t>
            </w:r>
            <w:proofErr w:type="spellStart"/>
            <w:r>
              <w:rPr>
                <w:rFonts w:ascii="Arial" w:hAnsi="Arial" w:cs="Arial"/>
              </w:rPr>
              <w:t>github</w:t>
            </w:r>
            <w:proofErr w:type="spellEnd"/>
          </w:p>
          <w:p w14:paraId="3BDFF3E9" w14:textId="759C1992" w:rsidR="000F4AFC" w:rsidRPr="000D4AC7" w:rsidRDefault="000F4AFC" w:rsidP="000D4AC7">
            <w:pPr>
              <w:pStyle w:val="Paragrafoelenco"/>
              <w:numPr>
                <w:ilvl w:val="0"/>
                <w:numId w:val="22"/>
              </w:numPr>
              <w:spacing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 un tool per la visualizzazione di una timeline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137785AE" w14:textId="6E2C6FB9" w:rsidR="000D4AC7" w:rsidRDefault="000D4AC7" w:rsidP="000E0479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Creare la base della documentazione del progetto</w:t>
            </w:r>
          </w:p>
          <w:p w14:paraId="1FE9DB4C" w14:textId="255AA39F" w:rsidR="000E0479" w:rsidRDefault="000E0479" w:rsidP="000E0479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dei requisiti</w:t>
            </w:r>
          </w:p>
          <w:p w14:paraId="42E26DEC" w14:textId="077D0211" w:rsidR="000E0479" w:rsidRDefault="000E0479" w:rsidP="000E0479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Organizzazione degli sprint con una timeline</w:t>
            </w:r>
          </w:p>
          <w:p w14:paraId="7625903A" w14:textId="6EE01A22" w:rsidR="000D4AC7" w:rsidRPr="000D4AC7" w:rsidRDefault="000D4AC7" w:rsidP="000D4AC7">
            <w:pPr>
              <w:pStyle w:val="Paragrafoelenco"/>
              <w:numPr>
                <w:ilvl w:val="0"/>
                <w:numId w:val="22"/>
              </w:numPr>
              <w:spacing w:before="24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Setup del progetto </w:t>
            </w:r>
            <w:r w:rsidR="000E0479">
              <w:rPr>
                <w:rFonts w:ascii="Arial" w:hAnsi="Arial" w:cs="Arial"/>
              </w:rPr>
              <w:t xml:space="preserve">su </w:t>
            </w:r>
            <w:proofErr w:type="spellStart"/>
            <w:r>
              <w:rPr>
                <w:rFonts w:ascii="Arial" w:hAnsi="Arial" w:cs="Arial"/>
              </w:rPr>
              <w:t>git</w:t>
            </w:r>
            <w:r w:rsidR="000E0479">
              <w:rPr>
                <w:rFonts w:ascii="Arial" w:hAnsi="Arial" w:cs="Arial"/>
              </w:rPr>
              <w:t>lab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5DD69ED6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D4AC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116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323AE6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6F1167">
            <w:rPr>
              <w:rFonts w:ascii="Arial" w:hAnsi="Arial" w:cs="Arial"/>
            </w:rPr>
            <w:t>Perplexity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7D913C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116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EndPr/>
      <w:sdtContent>
        <w:p w14:paraId="3B8617A2" w14:textId="1FC01D05" w:rsidR="00872C0D" w:rsidRDefault="000F4AFC" w:rsidP="000F4AFC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F4AFC">
            <w:rPr>
              <w:rFonts w:ascii="Arial" w:hAnsi="Arial" w:cs="Arial"/>
            </w:rPr>
            <w:t xml:space="preserve">Dimmi di più su </w:t>
          </w:r>
          <w:proofErr w:type="spellStart"/>
          <w:r w:rsidRPr="000F4AFC">
            <w:rPr>
              <w:rFonts w:ascii="Arial" w:hAnsi="Arial" w:cs="Arial"/>
            </w:rPr>
            <w:t>Tensorflow</w:t>
          </w:r>
          <w:proofErr w:type="spellEnd"/>
          <w:r w:rsidRPr="000F4AFC">
            <w:rPr>
              <w:rFonts w:ascii="Arial" w:hAnsi="Arial" w:cs="Arial"/>
            </w:rPr>
            <w:t xml:space="preserve"> Lite e YOLO</w:t>
          </w:r>
        </w:p>
      </w:sdtContent>
    </w:sdt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4E8139E6" w:rsidR="00624F63" w:rsidRPr="00872C0D" w:rsidRDefault="006F1167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Mi ha dato una descrizione </w:t>
          </w:r>
          <w:r w:rsidR="000657B3">
            <w:rPr>
              <w:rFonts w:ascii="Arial" w:hAnsi="Arial" w:cs="Arial"/>
            </w:rPr>
            <w:t xml:space="preserve">su </w:t>
          </w:r>
          <w:proofErr w:type="spellStart"/>
          <w:r w:rsidR="000657B3">
            <w:rPr>
              <w:rFonts w:ascii="Arial" w:hAnsi="Arial" w:cs="Arial"/>
            </w:rPr>
            <w:t>TensorFlow</w:t>
          </w:r>
          <w:proofErr w:type="spellEnd"/>
          <w:r w:rsidR="000657B3">
            <w:rPr>
              <w:rFonts w:ascii="Arial" w:hAnsi="Arial" w:cs="Arial"/>
            </w:rPr>
            <w:t xml:space="preserve"> Lite e l’</w:t>
          </w:r>
          <w:proofErr w:type="spellStart"/>
          <w:r w:rsidR="000657B3">
            <w:rPr>
              <w:rFonts w:ascii="Arial" w:hAnsi="Arial" w:cs="Arial"/>
            </w:rPr>
            <w:t>ntegrazione</w:t>
          </w:r>
          <w:proofErr w:type="spellEnd"/>
          <w:r w:rsidR="000657B3">
            <w:rPr>
              <w:rFonts w:ascii="Arial" w:hAnsi="Arial" w:cs="Arial"/>
            </w:rPr>
            <w:t xml:space="preserve"> con YOLO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22E6F65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116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E1E4660" w:rsidR="00624F63" w:rsidRPr="001D1B3C" w:rsidRDefault="006F1167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Probabilmente avrei </w:t>
          </w:r>
          <w:r w:rsidR="000657B3">
            <w:rPr>
              <w:rFonts w:ascii="Arial" w:hAnsi="Arial" w:cs="Arial"/>
            </w:rPr>
            <w:t xml:space="preserve">guardato dei video su </w:t>
          </w:r>
          <w:proofErr w:type="spellStart"/>
          <w:r w:rsidR="000657B3">
            <w:rPr>
              <w:rFonts w:ascii="Arial" w:hAnsi="Arial" w:cs="Arial"/>
            </w:rPr>
            <w:t>youtube</w:t>
          </w:r>
          <w:proofErr w:type="spellEnd"/>
          <w:r>
            <w:rPr>
              <w:rFonts w:ascii="Arial" w:hAnsi="Arial" w:cs="Arial"/>
            </w:rPr>
            <w:t xml:space="preserve"> </w:t>
          </w:r>
          <w:r w:rsidR="000657B3">
            <w:rPr>
              <w:rFonts w:ascii="Arial" w:hAnsi="Arial" w:cs="Arial"/>
            </w:rPr>
            <w:t xml:space="preserve">e avrei consultato la documentazione </w:t>
          </w:r>
          <w:r>
            <w:rPr>
              <w:rFonts w:ascii="Arial" w:hAnsi="Arial" w:cs="Arial"/>
            </w:rPr>
            <w:t>in modo più esaustivo.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1DDFD" w14:textId="77777777" w:rsidR="00273867" w:rsidRDefault="00273867" w:rsidP="00DC1A1A">
      <w:pPr>
        <w:spacing w:after="0" w:line="240" w:lineRule="auto"/>
      </w:pPr>
      <w:r>
        <w:separator/>
      </w:r>
    </w:p>
    <w:p w14:paraId="4F3E1609" w14:textId="77777777" w:rsidR="00273867" w:rsidRDefault="00273867"/>
    <w:p w14:paraId="1BE02CC4" w14:textId="77777777" w:rsidR="00273867" w:rsidRDefault="00273867" w:rsidP="00454290"/>
  </w:endnote>
  <w:endnote w:type="continuationSeparator" w:id="0">
    <w:p w14:paraId="710CCA32" w14:textId="77777777" w:rsidR="00273867" w:rsidRDefault="00273867" w:rsidP="00DC1A1A">
      <w:pPr>
        <w:spacing w:after="0" w:line="240" w:lineRule="auto"/>
      </w:pPr>
      <w:r>
        <w:continuationSeparator/>
      </w:r>
    </w:p>
    <w:p w14:paraId="12B5E564" w14:textId="77777777" w:rsidR="00273867" w:rsidRDefault="00273867"/>
    <w:p w14:paraId="672DF63B" w14:textId="77777777" w:rsidR="00273867" w:rsidRDefault="0027386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30B6858F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F1167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008FE" w14:textId="77777777" w:rsidR="00273867" w:rsidRDefault="00273867" w:rsidP="00DC1A1A">
      <w:pPr>
        <w:spacing w:after="0" w:line="240" w:lineRule="auto"/>
      </w:pPr>
      <w:r>
        <w:separator/>
      </w:r>
    </w:p>
    <w:p w14:paraId="1D55AD40" w14:textId="77777777" w:rsidR="00273867" w:rsidRDefault="00273867"/>
    <w:p w14:paraId="7AE433D5" w14:textId="77777777" w:rsidR="00273867" w:rsidRDefault="00273867" w:rsidP="00454290"/>
  </w:footnote>
  <w:footnote w:type="continuationSeparator" w:id="0">
    <w:p w14:paraId="283DDA7B" w14:textId="77777777" w:rsidR="00273867" w:rsidRDefault="00273867" w:rsidP="00DC1A1A">
      <w:pPr>
        <w:spacing w:after="0" w:line="240" w:lineRule="auto"/>
      </w:pPr>
      <w:r>
        <w:continuationSeparator/>
      </w:r>
    </w:p>
    <w:p w14:paraId="67F379B2" w14:textId="77777777" w:rsidR="00273867" w:rsidRDefault="00273867"/>
    <w:p w14:paraId="029099C7" w14:textId="77777777" w:rsidR="00273867" w:rsidRDefault="0027386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EF3DBFF" w:rsidR="007C13BA" w:rsidRPr="000D4AC7" w:rsidRDefault="000D4AC7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Christian </w:t>
    </w:r>
    <w:proofErr w:type="spellStart"/>
    <w:r>
      <w:rPr>
        <w:rFonts w:ascii="Arial" w:hAnsi="Arial" w:cs="Arial"/>
        <w:lang w:val="fr-CH"/>
      </w:rPr>
      <w:t>Arzani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A6351"/>
    <w:multiLevelType w:val="hybridMultilevel"/>
    <w:tmpl w:val="0C16E49C"/>
    <w:lvl w:ilvl="0" w:tplc="2AA43F62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0"/>
  </w:num>
  <w:num w:numId="22" w16cid:durableId="1956712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7B3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6191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4AC7"/>
    <w:rsid w:val="000E0479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AFC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86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B3A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1167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29A6"/>
    <w:rsid w:val="00A53A38"/>
    <w:rsid w:val="00A56E6A"/>
    <w:rsid w:val="00A57414"/>
    <w:rsid w:val="00A601F0"/>
    <w:rsid w:val="00A67F0D"/>
    <w:rsid w:val="00A75A45"/>
    <w:rsid w:val="00A80391"/>
    <w:rsid w:val="00A8090B"/>
    <w:rsid w:val="00A80C73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1BC1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96191"/>
    <w:rsid w:val="002E52BE"/>
    <w:rsid w:val="003B3A61"/>
    <w:rsid w:val="0063588A"/>
    <w:rsid w:val="007F4556"/>
    <w:rsid w:val="0080736A"/>
    <w:rsid w:val="00BE72BC"/>
    <w:rsid w:val="00CF1BC1"/>
    <w:rsid w:val="00D06B50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36</TotalTime>
  <Pages>2</Pages>
  <Words>219</Words>
  <Characters>1251</Characters>
  <Application>Microsoft Office Word</Application>
  <DocSecurity>0</DocSecurity>
  <Lines>10</Lines>
  <Paragraphs>2</Paragraphs>
  <ScaleCrop>false</ScaleCrop>
  <Company>Nome Progetto: X2SevenVault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11</cp:revision>
  <cp:lastPrinted>2017-03-29T10:57:00Z</cp:lastPrinted>
  <dcterms:created xsi:type="dcterms:W3CDTF">2026-01-19T09:45:00Z</dcterms:created>
  <dcterms:modified xsi:type="dcterms:W3CDTF">2026-01-27T14:40:00Z</dcterms:modified>
</cp:coreProperties>
</file>