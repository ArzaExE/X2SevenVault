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EA65DA0" w:rsidR="005D6E86" w:rsidRPr="001D1B3C" w:rsidRDefault="00735E0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792F67">
              <w:rPr>
                <w:rFonts w:ascii="Arial" w:hAnsi="Arial" w:cs="Arial"/>
              </w:rPr>
              <w:t>6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C6F9BB1" w:rsidR="005D6E86" w:rsidRPr="001D1B3C" w:rsidRDefault="00C8386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C3A29"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:</w:t>
            </w:r>
            <w:r w:rsidR="004C3A29"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 w:rsidR="00A719A6">
              <w:rPr>
                <w:rFonts w:ascii="Arial" w:hAnsi="Arial" w:cs="Arial"/>
              </w:rPr>
              <w:t>1</w:t>
            </w:r>
            <w:r w:rsidR="00792F67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:</w:t>
            </w:r>
            <w:r w:rsidR="00792F67">
              <w:rPr>
                <w:rFonts w:ascii="Arial" w:hAnsi="Arial" w:cs="Arial"/>
              </w:rPr>
              <w:t>00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7800D71B" w14:textId="77777777" w:rsidR="00A54F1B" w:rsidRDefault="00792F67" w:rsidP="00A54F1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Aggiunti swimlanes riguardanti la parte AI dell’applicativo</w:t>
            </w:r>
          </w:p>
          <w:p w14:paraId="3EF523A8" w14:textId="77777777" w:rsidR="00792F67" w:rsidRDefault="00792F67" w:rsidP="00A54F1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Rivisionato i swimlane fatti e annotato errori e procedimenti da cambiare</w:t>
            </w:r>
          </w:p>
          <w:p w14:paraId="3BDFF3E9" w14:textId="102F208C" w:rsidR="00C21C1A" w:rsidRPr="004C3A29" w:rsidRDefault="00C21C1A" w:rsidP="00A54F1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Rivisionato il diagramma di architettura e annotato alcuni accorgimenti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FDB76D1" w:rsidR="00632B06" w:rsidRPr="001D1B3C" w:rsidRDefault="005212C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in ritardo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0259A4D9" w:rsidR="00735E0B" w:rsidRPr="005212C7" w:rsidRDefault="004C3A29" w:rsidP="005212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Concludere swimlanes e</w:t>
            </w:r>
            <w:r w:rsidR="0083437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architettura</w:t>
            </w:r>
            <w:r w:rsidR="0083437D">
              <w:rPr>
                <w:rFonts w:ascii="Arial" w:hAnsi="Arial" w:cs="Arial"/>
              </w:rPr>
              <w:t>. Iniziare il design delle interfacce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5F780E48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5E20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B7F03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 xml:space="preserve">Nomi </w:t>
          </w:r>
          <w:proofErr w:type="gramStart"/>
          <w:r w:rsidR="000B69E9">
            <w:rPr>
              <w:rStyle w:val="Testosegnaposto"/>
              <w:b/>
              <w:bCs/>
            </w:rPr>
            <w:t>AI</w:t>
          </w:r>
          <w:proofErr w:type="gramEnd"/>
          <w:r w:rsidR="000B69E9">
            <w:rPr>
              <w:rStyle w:val="Testosegnaposto"/>
              <w:b/>
              <w:bCs/>
            </w:rPr>
            <w:t xml:space="preserve">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2DE9127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5E2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55460BEC" w:rsidR="00872C0D" w:rsidRDefault="005B7F03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5B7F03">
            <w:rPr>
              <w:rFonts w:ascii="Arial" w:hAnsi="Arial" w:cs="Arial"/>
            </w:rPr>
            <w:t>Si perchè dovrei fare un deploy su dispositivi mobile. Quindi YOLO lo utilizzo per l'object detection e tensorflow per il cambio di formato per il deploy su dispositivi mobile?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7601B5CC" w14:textId="73CC56D8" w:rsidR="00624F63" w:rsidRPr="00872C0D" w:rsidRDefault="005B7F0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Mi ha spiegato le differenze e i casi d’uso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FD2F8D3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B7F0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B7F0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B7F0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5BE79DA8" w:rsidR="00624F63" w:rsidRPr="001D1B3C" w:rsidRDefault="005B7F0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fatto una ricerca su internet che mi avrebbe portato via molto più tempo.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3E109" w14:textId="77777777" w:rsidR="00614207" w:rsidRDefault="00614207" w:rsidP="00DC1A1A">
      <w:pPr>
        <w:spacing w:after="0" w:line="240" w:lineRule="auto"/>
      </w:pPr>
      <w:r>
        <w:separator/>
      </w:r>
    </w:p>
    <w:p w14:paraId="1B6CEE9D" w14:textId="77777777" w:rsidR="00614207" w:rsidRDefault="00614207"/>
    <w:p w14:paraId="3D0AB66E" w14:textId="77777777" w:rsidR="00614207" w:rsidRDefault="00614207" w:rsidP="00454290"/>
  </w:endnote>
  <w:endnote w:type="continuationSeparator" w:id="0">
    <w:p w14:paraId="70018817" w14:textId="77777777" w:rsidR="00614207" w:rsidRDefault="00614207" w:rsidP="00DC1A1A">
      <w:pPr>
        <w:spacing w:after="0" w:line="240" w:lineRule="auto"/>
      </w:pPr>
      <w:r>
        <w:continuationSeparator/>
      </w:r>
    </w:p>
    <w:p w14:paraId="05CEC62E" w14:textId="77777777" w:rsidR="00614207" w:rsidRDefault="00614207"/>
    <w:p w14:paraId="689594DF" w14:textId="77777777" w:rsidR="00614207" w:rsidRDefault="00614207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42BFF" w14:textId="77777777" w:rsidR="00614207" w:rsidRDefault="00614207" w:rsidP="00DC1A1A">
      <w:pPr>
        <w:spacing w:after="0" w:line="240" w:lineRule="auto"/>
      </w:pPr>
      <w:r>
        <w:separator/>
      </w:r>
    </w:p>
    <w:p w14:paraId="4478C069" w14:textId="77777777" w:rsidR="00614207" w:rsidRDefault="00614207"/>
    <w:p w14:paraId="677A4FC3" w14:textId="77777777" w:rsidR="00614207" w:rsidRDefault="00614207" w:rsidP="00454290"/>
  </w:footnote>
  <w:footnote w:type="continuationSeparator" w:id="0">
    <w:p w14:paraId="388CC6CF" w14:textId="77777777" w:rsidR="00614207" w:rsidRDefault="00614207" w:rsidP="00DC1A1A">
      <w:pPr>
        <w:spacing w:after="0" w:line="240" w:lineRule="auto"/>
      </w:pPr>
      <w:r>
        <w:continuationSeparator/>
      </w:r>
    </w:p>
    <w:p w14:paraId="0BB3C8B2" w14:textId="77777777" w:rsidR="00614207" w:rsidRDefault="00614207"/>
    <w:p w14:paraId="0B2711CF" w14:textId="77777777" w:rsidR="00614207" w:rsidRDefault="00614207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1C2"/>
    <w:multiLevelType w:val="hybridMultilevel"/>
    <w:tmpl w:val="A74EC5CA"/>
    <w:lvl w:ilvl="0" w:tplc="4FEA497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4"/>
  </w:num>
  <w:num w:numId="3" w16cid:durableId="560798018">
    <w:abstractNumId w:val="17"/>
  </w:num>
  <w:num w:numId="4" w16cid:durableId="456266356">
    <w:abstractNumId w:val="6"/>
  </w:num>
  <w:num w:numId="5" w16cid:durableId="1952517828">
    <w:abstractNumId w:val="20"/>
  </w:num>
  <w:num w:numId="6" w16cid:durableId="482088381">
    <w:abstractNumId w:val="3"/>
  </w:num>
  <w:num w:numId="7" w16cid:durableId="1543905248">
    <w:abstractNumId w:val="18"/>
  </w:num>
  <w:num w:numId="8" w16cid:durableId="1594119998">
    <w:abstractNumId w:val="10"/>
  </w:num>
  <w:num w:numId="9" w16cid:durableId="849562418">
    <w:abstractNumId w:val="7"/>
  </w:num>
  <w:num w:numId="10" w16cid:durableId="1199708427">
    <w:abstractNumId w:val="9"/>
  </w:num>
  <w:num w:numId="11" w16cid:durableId="1046024604">
    <w:abstractNumId w:val="15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2"/>
  </w:num>
  <w:num w:numId="15" w16cid:durableId="198932241">
    <w:abstractNumId w:val="8"/>
  </w:num>
  <w:num w:numId="16" w16cid:durableId="419378984">
    <w:abstractNumId w:val="13"/>
  </w:num>
  <w:num w:numId="17" w16cid:durableId="1159079366">
    <w:abstractNumId w:val="21"/>
  </w:num>
  <w:num w:numId="18" w16cid:durableId="495001252">
    <w:abstractNumId w:val="11"/>
  </w:num>
  <w:num w:numId="19" w16cid:durableId="289753360">
    <w:abstractNumId w:val="19"/>
  </w:num>
  <w:num w:numId="20" w16cid:durableId="657273719">
    <w:abstractNumId w:val="4"/>
  </w:num>
  <w:num w:numId="21" w16cid:durableId="1527209842">
    <w:abstractNumId w:val="1"/>
  </w:num>
  <w:num w:numId="22" w16cid:durableId="199950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6DC7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4894"/>
    <w:rsid w:val="00187BB9"/>
    <w:rsid w:val="00191055"/>
    <w:rsid w:val="00191AC6"/>
    <w:rsid w:val="00191D01"/>
    <w:rsid w:val="001938A9"/>
    <w:rsid w:val="001A1C75"/>
    <w:rsid w:val="001A3E26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2B5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A3BFE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6389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698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3A29"/>
    <w:rsid w:val="004C4142"/>
    <w:rsid w:val="004C7433"/>
    <w:rsid w:val="004D0B4B"/>
    <w:rsid w:val="004D3E95"/>
    <w:rsid w:val="004D40E5"/>
    <w:rsid w:val="004D4128"/>
    <w:rsid w:val="004D4225"/>
    <w:rsid w:val="004D55C6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2C7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B7F03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4207"/>
    <w:rsid w:val="00615E89"/>
    <w:rsid w:val="00616012"/>
    <w:rsid w:val="0061659F"/>
    <w:rsid w:val="0061791B"/>
    <w:rsid w:val="00617D89"/>
    <w:rsid w:val="006222A5"/>
    <w:rsid w:val="00624F63"/>
    <w:rsid w:val="00625D79"/>
    <w:rsid w:val="00632797"/>
    <w:rsid w:val="00632B06"/>
    <w:rsid w:val="0063482B"/>
    <w:rsid w:val="006350DA"/>
    <w:rsid w:val="0063588A"/>
    <w:rsid w:val="00641060"/>
    <w:rsid w:val="00642C2D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870C9"/>
    <w:rsid w:val="006911F8"/>
    <w:rsid w:val="006934FC"/>
    <w:rsid w:val="00694A8B"/>
    <w:rsid w:val="00695E20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E0B"/>
    <w:rsid w:val="0074073A"/>
    <w:rsid w:val="00740C68"/>
    <w:rsid w:val="00740D4C"/>
    <w:rsid w:val="00742012"/>
    <w:rsid w:val="00743163"/>
    <w:rsid w:val="007527EE"/>
    <w:rsid w:val="007536C2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2F67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37D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4F1B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27BB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1C1A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3861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042D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1D1B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5E07"/>
    <w:rsid w:val="000411EB"/>
    <w:rsid w:val="003B3A61"/>
    <w:rsid w:val="00455C9C"/>
    <w:rsid w:val="0048698D"/>
    <w:rsid w:val="00616012"/>
    <w:rsid w:val="0063588A"/>
    <w:rsid w:val="006870C9"/>
    <w:rsid w:val="007F4556"/>
    <w:rsid w:val="0080736A"/>
    <w:rsid w:val="00AB27BB"/>
    <w:rsid w:val="00BA72CC"/>
    <w:rsid w:val="00BE659F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25</TotalTime>
  <Pages>2</Pages>
  <Words>220</Words>
  <Characters>1260</Characters>
  <Application>Microsoft Office Word</Application>
  <DocSecurity>0</DocSecurity>
  <Lines>10</Lines>
  <Paragraphs>2</Paragraphs>
  <ScaleCrop>false</ScaleCrop>
  <Company>Nome Progetto: X2SevenVault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30</cp:revision>
  <cp:lastPrinted>2017-03-29T10:57:00Z</cp:lastPrinted>
  <dcterms:created xsi:type="dcterms:W3CDTF">2026-01-19T09:45:00Z</dcterms:created>
  <dcterms:modified xsi:type="dcterms:W3CDTF">2026-02-06T12:48:00Z</dcterms:modified>
</cp:coreProperties>
</file>