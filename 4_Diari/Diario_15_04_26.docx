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177BB16" w:rsidR="005D6E86" w:rsidRPr="001D1B3C" w:rsidRDefault="00A11F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04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D4C55FD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6C600722" w14:textId="77777777" w:rsidR="00632B06" w:rsidRDefault="00A11F5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Anche oggi mi sono dedicato a risolvere alcuni fix tra cui: validazione della mail, alert dialog dele confirmation, validazione sttessa mail, tutti gli admin inattivi, limite alla quantità e ai dati fisici, redirect quando si elimina/disabilita il proprio utente, controllo su il cambio di ruolo solo operator, e alcuni fix grafici. Alcuni di questi fix gli ho notati con l’aiuto del mio collega Andrea Suma.</w:t>
            </w:r>
          </w:p>
          <w:p w14:paraId="3BDFF3E9" w14:textId="21265BD9" w:rsidR="00A11F53" w:rsidRPr="001D1B3C" w:rsidRDefault="00A11F5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Verso la fine della giornata ho iniziato a vedere come fare il forget password e non dovrei metterci tanto. Trovo che sia una funzionalità abbastanza importante perché se un utente dimentica la password non ha modo di recuperarla.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562179C1" w:rsidR="00632B06" w:rsidRPr="001D1B3C" w:rsidRDefault="00A11F5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ritardo, a questo punto avrei dovuto iniziare a documentare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1897B015" w:rsidR="00632B06" w:rsidRPr="001D1B3C" w:rsidRDefault="00A11F5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il forget password e iniziare a documentare.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8032C1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11F53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A93743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11F5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51A881A2" w14:textId="77777777" w:rsidR="00A11F53" w:rsidRPr="00A11F53" w:rsidRDefault="00A11F53" w:rsidP="00A11F53">
          <w:pPr>
            <w:pStyle w:val="Nessunaspaziatura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>Aggiungimi l'occhio per la password che hai messo nella pagina di login anche nella paggina degli utenti (adduser) e nella pagina dei settings degli uteni.</w:t>
          </w:r>
        </w:p>
        <w:p w14:paraId="602661E2" w14:textId="488210DF" w:rsidR="00872C0D" w:rsidRDefault="00000000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011DD2E7" w14:textId="77777777" w:rsidR="00A11F53" w:rsidRPr="00A11F53" w:rsidRDefault="00A11F53" w:rsidP="00A11F53">
          <w:pPr>
            <w:pStyle w:val="Nessunaspaziatura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>In UsersPage, aggiorna il DialogForm aggiungendo lo stato e il toggle per il campo password:</w:t>
          </w:r>
        </w:p>
        <w:p w14:paraId="703096AC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>function DialogForm({</w:t>
          </w:r>
        </w:p>
        <w:p w14:paraId="13112B84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title, onClose, onSubmit, isSubmitting, submitLabel, formData, setFormData, showPassword = false,</w:t>
          </w:r>
        </w:p>
        <w:p w14:paraId="14BF1CAE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>}: {</w:t>
          </w:r>
        </w:p>
        <w:p w14:paraId="02BBFBC2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title: string;</w:t>
          </w:r>
        </w:p>
        <w:p w14:paraId="00B5EBF7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onClose: () =&gt; void;</w:t>
          </w:r>
        </w:p>
        <w:p w14:paraId="5E2A15D5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onSubmit: (e: React.FormEvent) =&gt; void;</w:t>
          </w:r>
        </w:p>
        <w:p w14:paraId="0F947893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isSubmitting: boolean;</w:t>
          </w:r>
        </w:p>
        <w:p w14:paraId="4DE24ADC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submitLabel: string;</w:t>
          </w:r>
        </w:p>
        <w:p w14:paraId="7D5EC13F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formData: FormData;</w:t>
          </w:r>
        </w:p>
        <w:p w14:paraId="37287A3C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setFormData: React.Dispatch&lt;React.SetStateAction&lt;FormData&gt;&gt;;</w:t>
          </w:r>
        </w:p>
        <w:p w14:paraId="26E61C73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showPassword?: boolean;</w:t>
          </w:r>
        </w:p>
        <w:p w14:paraId="64DE3AA5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>}) {</w:t>
          </w:r>
        </w:p>
        <w:p w14:paraId="3C7CC819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const [showPasswordVisible, setShowPasswordVisible] = useState(false);</w:t>
          </w:r>
        </w:p>
        <w:p w14:paraId="1A154019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  <w:p w14:paraId="3C48D0D4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return (</w:t>
          </w:r>
        </w:p>
        <w:p w14:paraId="5080355F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  // ...</w:t>
          </w:r>
        </w:p>
        <w:p w14:paraId="618C6DFA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  {showPassword &amp;&amp; (</w:t>
          </w:r>
        </w:p>
        <w:p w14:paraId="6364024F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    &lt;div&gt;</w:t>
          </w:r>
        </w:p>
        <w:p w14:paraId="0EB97F86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      &lt;label className="block text-sm font-medium text-zinc-300 mb-2"&gt;Password*&lt;/label&gt;</w:t>
          </w:r>
        </w:p>
        <w:p w14:paraId="7D5DDD97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</w:rPr>
            <w:t xml:space="preserve">        </w:t>
          </w:r>
          <w:r w:rsidRPr="00A11F53">
            <w:rPr>
              <w:rFonts w:ascii="Arial" w:hAnsi="Arial" w:cs="Arial"/>
              <w:lang w:val="fr-CH"/>
            </w:rPr>
            <w:t>&lt;div className="relative"&gt;</w:t>
          </w:r>
        </w:p>
        <w:p w14:paraId="150AE69D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fr-CH"/>
            </w:rPr>
            <w:t xml:space="preserve">          &lt;input</w:t>
          </w:r>
        </w:p>
        <w:p w14:paraId="5E3DD925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fr-CH"/>
            </w:rPr>
            <w:t xml:space="preserve">            type={showPasswordVisible ? "text" : "password"}</w:t>
          </w:r>
        </w:p>
        <w:p w14:paraId="05C03E8E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fr-CH"/>
            </w:rPr>
            <w:t xml:space="preserve">            value={formData.password}</w:t>
          </w:r>
        </w:p>
        <w:p w14:paraId="3B2C8675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fr-CH"/>
            </w:rPr>
            <w:t xml:space="preserve">            onChange={(e) =&gt; setFormData({ ...formData, password: e.target.value })}</w:t>
          </w:r>
        </w:p>
        <w:p w14:paraId="362F0B2C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A11F53">
            <w:rPr>
              <w:rFonts w:ascii="Arial" w:hAnsi="Arial" w:cs="Arial"/>
              <w:lang w:val="fr-CH"/>
            </w:rPr>
            <w:lastRenderedPageBreak/>
            <w:t xml:space="preserve">            </w:t>
          </w:r>
          <w:r w:rsidRPr="00A11F53">
            <w:rPr>
              <w:rFonts w:ascii="Arial" w:hAnsi="Arial" w:cs="Arial"/>
              <w:lang w:val="de-CH"/>
            </w:rPr>
            <w:t>className={inputCls}</w:t>
          </w:r>
        </w:p>
        <w:p w14:paraId="45CC7A90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A11F53">
            <w:rPr>
              <w:rFonts w:ascii="Arial" w:hAnsi="Arial" w:cs="Arial"/>
              <w:lang w:val="de-CH"/>
            </w:rPr>
            <w:t xml:space="preserve">            placeholder="Enter password"</w:t>
          </w:r>
        </w:p>
        <w:p w14:paraId="5086CF83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A11F53">
            <w:rPr>
              <w:rFonts w:ascii="Arial" w:hAnsi="Arial" w:cs="Arial"/>
              <w:lang w:val="de-CH"/>
            </w:rPr>
            <w:t xml:space="preserve">            required</w:t>
          </w:r>
        </w:p>
        <w:p w14:paraId="5ED3AF54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A11F53">
            <w:rPr>
              <w:rFonts w:ascii="Arial" w:hAnsi="Arial" w:cs="Arial"/>
              <w:lang w:val="de-CH"/>
            </w:rPr>
            <w:t xml:space="preserve">          /&gt;</w:t>
          </w:r>
        </w:p>
        <w:p w14:paraId="79FA0214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A11F53">
            <w:rPr>
              <w:rFonts w:ascii="Arial" w:hAnsi="Arial" w:cs="Arial"/>
              <w:lang w:val="de-CH"/>
            </w:rPr>
            <w:t xml:space="preserve">          &lt;button</w:t>
          </w:r>
        </w:p>
        <w:p w14:paraId="072EADEF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A11F53">
            <w:rPr>
              <w:rFonts w:ascii="Arial" w:hAnsi="Arial" w:cs="Arial"/>
              <w:lang w:val="de-CH"/>
            </w:rPr>
            <w:t xml:space="preserve">            type="button"</w:t>
          </w:r>
        </w:p>
        <w:p w14:paraId="24D35642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A11F53">
            <w:rPr>
              <w:rFonts w:ascii="Arial" w:hAnsi="Arial" w:cs="Arial"/>
              <w:lang w:val="de-CH"/>
            </w:rPr>
            <w:t xml:space="preserve">            onClick={() =&gt; setShowPasswordVisible(!showPasswordVisible)}</w:t>
          </w:r>
        </w:p>
        <w:p w14:paraId="5AA0F0CD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de-CH"/>
            </w:rPr>
            <w:t xml:space="preserve">            </w:t>
          </w:r>
          <w:r w:rsidRPr="00A11F53">
            <w:rPr>
              <w:rFonts w:ascii="Arial" w:hAnsi="Arial" w:cs="Arial"/>
              <w:lang w:val="fr-CH"/>
            </w:rPr>
            <w:t>className="absolute right-3 top-1/2 -translate-y-1/2 text-zinc-400 hover:text-zinc-300"</w:t>
          </w:r>
        </w:p>
        <w:p w14:paraId="6B42C59B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fr-CH"/>
            </w:rPr>
            <w:t xml:space="preserve">          &gt;</w:t>
          </w:r>
        </w:p>
        <w:p w14:paraId="7BA3C30A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fr-CH"/>
            </w:rPr>
            <w:t xml:space="preserve">            {showPasswordVisible ? &lt;EyeOff className="w-5 h-5" /&gt; : &lt;Eye className="w-5 h-5" /&gt;}</w:t>
          </w:r>
        </w:p>
        <w:p w14:paraId="547E6106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  <w:lang w:val="fr-CH"/>
            </w:rPr>
            <w:t xml:space="preserve">          </w:t>
          </w:r>
          <w:r w:rsidRPr="00A11F53">
            <w:rPr>
              <w:rFonts w:ascii="Arial" w:hAnsi="Arial" w:cs="Arial"/>
            </w:rPr>
            <w:t>&lt;/button&gt;</w:t>
          </w:r>
        </w:p>
        <w:p w14:paraId="0F5D0FE7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      &lt;/div&gt;</w:t>
          </w:r>
        </w:p>
        <w:p w14:paraId="0037D9E7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    &lt;/div&gt;</w:t>
          </w:r>
        </w:p>
        <w:p w14:paraId="79AF233E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  )}</w:t>
          </w:r>
        </w:p>
        <w:p w14:paraId="4EE807CC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);</w:t>
          </w:r>
        </w:p>
        <w:p w14:paraId="367FF227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>}</w:t>
          </w:r>
        </w:p>
        <w:p w14:paraId="6579A239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>Aggiungi Eye, EyeOff agli import di lucide-react.</w:t>
          </w:r>
        </w:p>
        <w:p w14:paraId="06515FAB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pict w14:anchorId="69F8994B">
              <v:rect id="_x0000_i1034" style="width:0;height:1.5pt" o:hralign="center" o:hrstd="t" o:hr="t" fillcolor="#a0a0a0" stroked="f"/>
            </w:pict>
          </w:r>
        </w:p>
        <w:p w14:paraId="7ACFD95E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>In SettingsPage, stesso pattern per entrambi i campi password:</w:t>
          </w:r>
        </w:p>
        <w:p w14:paraId="12D2D879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>const [showNew, setShowNew] = useState(false);</w:t>
          </w:r>
        </w:p>
        <w:p w14:paraId="3DC74E08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>const [showConfirm, setShowConfirm] = useState(false);</w:t>
          </w:r>
        </w:p>
        <w:p w14:paraId="22096BF7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>&lt;div className="relative"&gt;</w:t>
          </w:r>
        </w:p>
        <w:p w14:paraId="5E7F9B26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&lt;input</w:t>
          </w:r>
        </w:p>
        <w:p w14:paraId="606FF863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  type={showNew ? "text" : "password"}</w:t>
          </w:r>
        </w:p>
        <w:p w14:paraId="4298EA45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  placeholder="New Password"</w:t>
          </w:r>
        </w:p>
        <w:p w14:paraId="7F604004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  value={passwords.new}</w:t>
          </w:r>
        </w:p>
        <w:p w14:paraId="2A84C953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  onChange={e =&gt; setPasswords({ ...passwords, new: e.target.value })}</w:t>
          </w:r>
        </w:p>
        <w:p w14:paraId="432C2FF9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  className="w-full px-4 py-2 bg-zinc-800 border border-zinc-700 rounded-lg text-white outline-none focus:ring-2 focus:ring-blue-600 pr-10"</w:t>
          </w:r>
        </w:p>
        <w:p w14:paraId="11392D7D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/&gt;</w:t>
          </w:r>
        </w:p>
        <w:p w14:paraId="5992D991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 xml:space="preserve">  &lt;button type="button" onClick={() =&gt; setShowNew(!showNew)}</w:t>
          </w:r>
        </w:p>
        <w:p w14:paraId="71B1829D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</w:rPr>
            <w:t xml:space="preserve">    </w:t>
          </w:r>
          <w:r w:rsidRPr="00A11F53">
            <w:rPr>
              <w:rFonts w:ascii="Arial" w:hAnsi="Arial" w:cs="Arial"/>
              <w:lang w:val="fr-CH"/>
            </w:rPr>
            <w:t>className="absolute right-3 top-1/2 -translate-y-1/2 text-zinc-400 hover:text-zinc-300"&gt;</w:t>
          </w:r>
        </w:p>
        <w:p w14:paraId="41ECB34D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fr-CH"/>
            </w:rPr>
            <w:t xml:space="preserve">    {showNew ? &lt;EyeOff className="w-5 h-5" /&gt; : &lt;Eye className="w-5 h-5" /&gt;}</w:t>
          </w:r>
        </w:p>
        <w:p w14:paraId="30A76AF6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  <w:lang w:val="fr-CH"/>
            </w:rPr>
            <w:t xml:space="preserve">  </w:t>
          </w:r>
          <w:r w:rsidRPr="00A11F53">
            <w:rPr>
              <w:rFonts w:ascii="Arial" w:hAnsi="Arial" w:cs="Arial"/>
            </w:rPr>
            <w:t>&lt;/button&gt;</w:t>
          </w:r>
        </w:p>
        <w:p w14:paraId="21BF3EFA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>&lt;/div&gt;</w:t>
          </w:r>
        </w:p>
        <w:p w14:paraId="40DFCDF8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  <w:p w14:paraId="64ED7211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>&lt;div className="relative"&gt;</w:t>
          </w:r>
        </w:p>
        <w:p w14:paraId="043DE141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</w:rPr>
            <w:t xml:space="preserve">  </w:t>
          </w:r>
          <w:r w:rsidRPr="00A11F53">
            <w:rPr>
              <w:rFonts w:ascii="Arial" w:hAnsi="Arial" w:cs="Arial"/>
              <w:lang w:val="fr-CH"/>
            </w:rPr>
            <w:t>&lt;input</w:t>
          </w:r>
        </w:p>
        <w:p w14:paraId="54F71D61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fr-CH"/>
            </w:rPr>
            <w:t xml:space="preserve">    type={showConfirm ? "text" : "password"}</w:t>
          </w:r>
        </w:p>
        <w:p w14:paraId="272EF6DE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fr-CH"/>
            </w:rPr>
            <w:t xml:space="preserve">    placeholder="Confirm Password"</w:t>
          </w:r>
        </w:p>
        <w:p w14:paraId="4FC17A50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fr-CH"/>
            </w:rPr>
            <w:t xml:space="preserve">    value={passwords.confirm}</w:t>
          </w:r>
        </w:p>
        <w:p w14:paraId="4C7E3CD5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fr-CH"/>
            </w:rPr>
            <w:t xml:space="preserve">    onChange={e =&gt; setPasswords({ ...passwords, confirm: e.target.value })}</w:t>
          </w:r>
        </w:p>
        <w:p w14:paraId="21F09531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fr-CH"/>
            </w:rPr>
            <w:t xml:space="preserve">    className="w-full px-4 py-2 bg-zinc-800 border border-zinc-700 rounded-lg text-white outline-none focus:ring-2 focus:ring-blue-600 pr-10"</w:t>
          </w:r>
        </w:p>
        <w:p w14:paraId="25983C2A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fr-CH"/>
            </w:rPr>
            <w:t xml:space="preserve">  /&gt;</w:t>
          </w:r>
        </w:p>
        <w:p w14:paraId="5C48D60C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fr-CH"/>
            </w:rPr>
            <w:t xml:space="preserve">  &lt;button type="button" onClick={() =&gt; setShowConfirm(!showConfirm)}</w:t>
          </w:r>
        </w:p>
        <w:p w14:paraId="71486C70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fr-CH"/>
            </w:rPr>
            <w:t xml:space="preserve">    className="absolute right-3 top-1/2 -translate-y-1/2 text-zinc-400 hover:text-zinc-300"&gt;</w:t>
          </w:r>
        </w:p>
        <w:p w14:paraId="0274FBFA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11F53">
            <w:rPr>
              <w:rFonts w:ascii="Arial" w:hAnsi="Arial" w:cs="Arial"/>
              <w:lang w:val="fr-CH"/>
            </w:rPr>
            <w:t xml:space="preserve">    {showConfirm ? &lt;EyeOff className="w-5 h-5" /&gt; : &lt;Eye className="w-5 h-5" /&gt;}</w:t>
          </w:r>
        </w:p>
        <w:p w14:paraId="5CF35FE3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  <w:lang w:val="fr-CH"/>
            </w:rPr>
            <w:t xml:space="preserve">  </w:t>
          </w:r>
          <w:r w:rsidRPr="00A11F53">
            <w:rPr>
              <w:rFonts w:ascii="Arial" w:hAnsi="Arial" w:cs="Arial"/>
            </w:rPr>
            <w:t>&lt;/button&gt;</w:t>
          </w:r>
        </w:p>
        <w:p w14:paraId="7FB27EE6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t>&lt;/div&gt;</w:t>
          </w:r>
        </w:p>
        <w:p w14:paraId="7DBB42EC" w14:textId="77777777" w:rsidR="00A11F53" w:rsidRPr="00A11F53" w:rsidRDefault="00A11F53" w:rsidP="00A11F5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11F53">
            <w:rPr>
              <w:rFonts w:ascii="Arial" w:hAnsi="Arial" w:cs="Arial"/>
            </w:rPr>
            <w:lastRenderedPageBreak/>
            <w:t>Aggiungi Eye, EyeOff anche agli import di SettingsPage.</w:t>
          </w:r>
        </w:p>
        <w:p w14:paraId="7601B5CC" w14:textId="1403643A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1DC4FC6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11F5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0B0612D3" w:rsidR="00624F63" w:rsidRPr="001D1B3C" w:rsidRDefault="00A11F5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Lo avrei fatto manualmente sprecando tanto tempo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A16A9" w14:textId="77777777" w:rsidR="00A42770" w:rsidRDefault="00A42770" w:rsidP="00DC1A1A">
      <w:pPr>
        <w:spacing w:after="0" w:line="240" w:lineRule="auto"/>
      </w:pPr>
      <w:r>
        <w:separator/>
      </w:r>
    </w:p>
    <w:p w14:paraId="208412F6" w14:textId="77777777" w:rsidR="00A42770" w:rsidRDefault="00A42770"/>
    <w:p w14:paraId="05D81860" w14:textId="77777777" w:rsidR="00A42770" w:rsidRDefault="00A42770" w:rsidP="00454290"/>
  </w:endnote>
  <w:endnote w:type="continuationSeparator" w:id="0">
    <w:p w14:paraId="00677214" w14:textId="77777777" w:rsidR="00A42770" w:rsidRDefault="00A42770" w:rsidP="00DC1A1A">
      <w:pPr>
        <w:spacing w:after="0" w:line="240" w:lineRule="auto"/>
      </w:pPr>
      <w:r>
        <w:continuationSeparator/>
      </w:r>
    </w:p>
    <w:p w14:paraId="1B902B21" w14:textId="77777777" w:rsidR="00A42770" w:rsidRDefault="00A42770"/>
    <w:p w14:paraId="04D35DDF" w14:textId="77777777" w:rsidR="00A42770" w:rsidRDefault="00A42770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53D69" w14:textId="77777777" w:rsidR="00A42770" w:rsidRDefault="00A42770" w:rsidP="00DC1A1A">
      <w:pPr>
        <w:spacing w:after="0" w:line="240" w:lineRule="auto"/>
      </w:pPr>
      <w:r>
        <w:separator/>
      </w:r>
    </w:p>
    <w:p w14:paraId="02D1A463" w14:textId="77777777" w:rsidR="00A42770" w:rsidRDefault="00A42770"/>
    <w:p w14:paraId="3F9C2921" w14:textId="77777777" w:rsidR="00A42770" w:rsidRDefault="00A42770" w:rsidP="00454290"/>
  </w:footnote>
  <w:footnote w:type="continuationSeparator" w:id="0">
    <w:p w14:paraId="685BB58A" w14:textId="77777777" w:rsidR="00A42770" w:rsidRDefault="00A42770" w:rsidP="00DC1A1A">
      <w:pPr>
        <w:spacing w:after="0" w:line="240" w:lineRule="auto"/>
      </w:pPr>
      <w:r>
        <w:continuationSeparator/>
      </w:r>
    </w:p>
    <w:p w14:paraId="21506EBD" w14:textId="77777777" w:rsidR="00A42770" w:rsidRDefault="00A42770"/>
    <w:p w14:paraId="25B508F3" w14:textId="77777777" w:rsidR="00A42770" w:rsidRDefault="00A42770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34E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3ABC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F53"/>
    <w:rsid w:val="00A15C30"/>
    <w:rsid w:val="00A15D55"/>
    <w:rsid w:val="00A21461"/>
    <w:rsid w:val="00A214FC"/>
    <w:rsid w:val="00A23CA5"/>
    <w:rsid w:val="00A2515B"/>
    <w:rsid w:val="00A252F8"/>
    <w:rsid w:val="00A26C5B"/>
    <w:rsid w:val="00A42770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A11F5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3C734E"/>
    <w:rsid w:val="00455C9C"/>
    <w:rsid w:val="0063588A"/>
    <w:rsid w:val="007010BD"/>
    <w:rsid w:val="007F4556"/>
    <w:rsid w:val="0080736A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11</TotalTime>
  <Pages>4</Pages>
  <Words>711</Words>
  <Characters>4053</Characters>
  <Application>Microsoft Office Word</Application>
  <DocSecurity>0</DocSecurity>
  <Lines>33</Lines>
  <Paragraphs>9</Paragraphs>
  <ScaleCrop>false</ScaleCrop>
  <Company>Nome Progetto: X2SevenVault</Company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6</cp:revision>
  <cp:lastPrinted>2017-03-29T10:57:00Z</cp:lastPrinted>
  <dcterms:created xsi:type="dcterms:W3CDTF">2026-01-19T09:45:00Z</dcterms:created>
  <dcterms:modified xsi:type="dcterms:W3CDTF">2026-04-15T13:48:00Z</dcterms:modified>
</cp:coreProperties>
</file>