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F333E79" w:rsidR="005D6E86" w:rsidRPr="001D1B3C" w:rsidRDefault="003B442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03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9FAD097" w:rsidR="005D6E86" w:rsidRPr="001D1B3C" w:rsidRDefault="003B442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BDFF3E9" w14:textId="32E29D32" w:rsidR="00632B06" w:rsidRPr="001D1B3C" w:rsidRDefault="003B442D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sono partito discutendo i risultati del training con la docente. Entrambi abbiamo notato che i risultati non andavano bene perché il modello tendeva a imparare a memoria gli oggetti, questo è uno svantaggio perché se gli viene mostrata una immagine diversa da quella che gli è stata fornita nel train non la riconosce. Abbiamo quindi deciso di cambiare approccio e riniziare da capo. Ripartiamo con il modello pulito da trainare con dei dati specifici: 100 background diversi (luminosità, contrasto, orientamento, con oggetti che non c’entrano con il dataset), 5 classi (airpods, bottle, eletric_socket, helmet, micro) con 500 immagini ciascuna. Questa mattinata mi sono dedicato prevalentemente alla generazione di questi dati. Ho scritto anche una introduzione veloce su YOLO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232A7C8D" w:rsidR="00632B06" w:rsidRPr="001D1B3C" w:rsidRDefault="003B442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orario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484EA10F" w:rsidR="00632B06" w:rsidRPr="001D1B3C" w:rsidRDefault="003B442D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Valutare il train eseguito con il nuovo dataset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652F71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266D2E2A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:showingPlcHdr/>
        <w15:color w:val="C0C0C0"/>
      </w:sdtPr>
      <w:sdtContent>
        <w:p w14:paraId="602661E2" w14:textId="77777777" w:rsidR="00872C0D" w:rsidRDefault="00872C0D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>Fare clic o toccare qui per immettere il testo.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7601B5CC" w14:textId="77777777" w:rsidR="00624F63" w:rsidRPr="00872C0D" w:rsidRDefault="00624F63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</w:t>
          </w:r>
          <w:r w:rsidR="00E432E6">
            <w:rPr>
              <w:rStyle w:val="Testosegnaposto"/>
            </w:rPr>
            <w:t>t</w:t>
          </w:r>
          <w:r>
            <w:rPr>
              <w:rStyle w:val="Testosegnaposto"/>
            </w:rPr>
            <w:t>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:showingPlcHdr/>
        <w15:color w:val="C0C0C0"/>
      </w:sdtPr>
      <w:sdtContent>
        <w:p w14:paraId="40D7DA88" w14:textId="0A51EFDF" w:rsidR="00624F63" w:rsidRPr="001D1B3C" w:rsidRDefault="00ED63D1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360B90" w14:textId="77777777" w:rsidR="00B44949" w:rsidRDefault="00B44949" w:rsidP="00DC1A1A">
      <w:pPr>
        <w:spacing w:after="0" w:line="240" w:lineRule="auto"/>
      </w:pPr>
      <w:r>
        <w:separator/>
      </w:r>
    </w:p>
    <w:p w14:paraId="146683A2" w14:textId="77777777" w:rsidR="00B44949" w:rsidRDefault="00B44949"/>
    <w:p w14:paraId="3BD49C0B" w14:textId="77777777" w:rsidR="00B44949" w:rsidRDefault="00B44949" w:rsidP="00454290"/>
  </w:endnote>
  <w:endnote w:type="continuationSeparator" w:id="0">
    <w:p w14:paraId="6A06D231" w14:textId="77777777" w:rsidR="00B44949" w:rsidRDefault="00B44949" w:rsidP="00DC1A1A">
      <w:pPr>
        <w:spacing w:after="0" w:line="240" w:lineRule="auto"/>
      </w:pPr>
      <w:r>
        <w:continuationSeparator/>
      </w:r>
    </w:p>
    <w:p w14:paraId="22BA7F3D" w14:textId="77777777" w:rsidR="00B44949" w:rsidRDefault="00B44949"/>
    <w:p w14:paraId="67B00E0A" w14:textId="77777777" w:rsidR="00B44949" w:rsidRDefault="00B44949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553CE" w14:textId="77777777" w:rsidR="00B44949" w:rsidRDefault="00B44949" w:rsidP="00DC1A1A">
      <w:pPr>
        <w:spacing w:after="0" w:line="240" w:lineRule="auto"/>
      </w:pPr>
      <w:r>
        <w:separator/>
      </w:r>
    </w:p>
    <w:p w14:paraId="02FCCD79" w14:textId="77777777" w:rsidR="00B44949" w:rsidRDefault="00B44949"/>
    <w:p w14:paraId="376340F2" w14:textId="77777777" w:rsidR="00B44949" w:rsidRDefault="00B44949" w:rsidP="00454290"/>
  </w:footnote>
  <w:footnote w:type="continuationSeparator" w:id="0">
    <w:p w14:paraId="4A03B7B6" w14:textId="77777777" w:rsidR="00B44949" w:rsidRDefault="00B44949" w:rsidP="00DC1A1A">
      <w:pPr>
        <w:spacing w:after="0" w:line="240" w:lineRule="auto"/>
      </w:pPr>
      <w:r>
        <w:continuationSeparator/>
      </w:r>
    </w:p>
    <w:p w14:paraId="0BAB8F92" w14:textId="77777777" w:rsidR="00B44949" w:rsidRDefault="00B44949"/>
    <w:p w14:paraId="4FAF8E55" w14:textId="77777777" w:rsidR="00B44949" w:rsidRDefault="00B44949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442D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6E7F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4949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0FF3982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3B3A61"/>
    <w:rsid w:val="00455C9C"/>
    <w:rsid w:val="00546E7F"/>
    <w:rsid w:val="0063588A"/>
    <w:rsid w:val="007F4556"/>
    <w:rsid w:val="0080736A"/>
    <w:rsid w:val="00BE72BC"/>
    <w:rsid w:val="00DE2402"/>
    <w:rsid w:val="00DE4EBE"/>
    <w:rsid w:val="00E36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8</TotalTime>
  <Pages>2</Pages>
  <Words>276</Words>
  <Characters>1574</Characters>
  <Application>Microsoft Office Word</Application>
  <DocSecurity>0</DocSecurity>
  <Lines>13</Lines>
  <Paragraphs>3</Paragraphs>
  <ScaleCrop>false</ScaleCrop>
  <Company>Nome Progetto: X2SevenVault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6</cp:revision>
  <cp:lastPrinted>2017-03-29T10:57:00Z</cp:lastPrinted>
  <dcterms:created xsi:type="dcterms:W3CDTF">2026-01-19T09:45:00Z</dcterms:created>
  <dcterms:modified xsi:type="dcterms:W3CDTF">2026-03-02T10:11:00Z</dcterms:modified>
</cp:coreProperties>
</file>