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AAECA5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gg.mm.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4CAC5069" w:rsidR="00632B06" w:rsidRPr="001D1B3C" w:rsidRDefault="005310F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continuato a integrare il modello AI senza avere riscontri positivi. Ho provato diversi approcci ma nessuno è riuscito a risolvere i problemi. L’applicazione mi genera diversi errori di versione con React Expo e la libreria di TensorFlow Lite. Ho provato anche ad usare la soluzione backend (sapendo che avrei avuto ritardi notevoli per il caricamento delle immagini), ma anche questa si è rivelata un fallimento perché il telefono non può essere collegato ne in rete nera ne in grigia e questo comporta che non può raggiungere il server backend sul mio PC locale. Verso la fine della giornata ho trovato una repository github che integra React Native e TFLite 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B8E8D07" w:rsidR="00632B06" w:rsidRPr="001D1B3C" w:rsidRDefault="005310F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Esposti sopra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EDB63FE" w:rsidR="00632B06" w:rsidRPr="001D1B3C" w:rsidRDefault="005310F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E99D552" w:rsidR="00632B06" w:rsidRPr="001D1B3C" w:rsidRDefault="005310F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Testare l’applicazione della repository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0A5089A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1E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16B2755A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EF11EB">
            <w:rPr>
              <w:rFonts w:ascii="Arial" w:hAnsi="Arial" w:cs="Arial"/>
            </w:rPr>
            <w:t>Claude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D70489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1E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1E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3CF69B4E" w14:textId="77777777" w:rsidR="00EF11EB" w:rsidRPr="00EF11EB" w:rsidRDefault="00EF11EB" w:rsidP="00EF11EB">
          <w:pPr>
            <w:pStyle w:val="Nessunaspaziatura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Segui questa guida:</w:t>
          </w:r>
        </w:p>
        <w:p w14:paraId="5BB0CA6A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https://medium.com/@amitvermaphd/integrating-tflite-models-into-a-react-native-app-for-real-time-currency-recognition-6e19006bdcbb</w:t>
          </w:r>
        </w:p>
        <w:p w14:paraId="602661E2" w14:textId="28521E80" w:rsidR="00872C0D" w:rsidRDefault="00000000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07C73D3" w14:textId="77777777" w:rsidR="00EF11EB" w:rsidRPr="00EF11EB" w:rsidRDefault="00EF11EB" w:rsidP="00EF11EB">
          <w:pPr>
            <w:pStyle w:val="Nessunaspaziatura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La guida suggerisce due approcci. Dato che tu scatti una foto (non stream live), segui l'</w:t>
          </w:r>
          <w:r w:rsidRPr="00EF11EB">
            <w:rPr>
              <w:rFonts w:ascii="Arial" w:hAnsi="Arial" w:cs="Arial"/>
              <w:b/>
              <w:bCs/>
            </w:rPr>
            <w:t>Option A</w:t>
          </w:r>
          <w:r w:rsidRPr="00EF11EB">
            <w:rPr>
              <w:rFonts w:ascii="Arial" w:hAnsi="Arial" w:cs="Arial"/>
            </w:rPr>
            <w:t xml:space="preserve"> con react-native-tflite.</w:t>
          </w:r>
        </w:p>
        <w:p w14:paraId="7174536B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pict w14:anchorId="28A8D83D">
              <v:rect id="_x0000_i1034" style="width:0;height:1.5pt" o:hralign="center" o:hrstd="t" o:hr="t" fillcolor="#a0a0a0" stroked="f"/>
            </w:pict>
          </w:r>
        </w:p>
        <w:p w14:paraId="16B1341F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  <w:b/>
              <w:bCs/>
            </w:rPr>
            <w:t>1. Installa:</w:t>
          </w:r>
        </w:p>
        <w:p w14:paraId="272953AB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npm install react-native-tflite react-native-image-picker</w:t>
          </w:r>
        </w:p>
        <w:p w14:paraId="777B88C1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  <w:b/>
              <w:bCs/>
            </w:rPr>
            <w:t>2. Metti il modello e le label in:</w:t>
          </w:r>
        </w:p>
        <w:p w14:paraId="593A58CF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>android/app/src/main/assets/best_int8.tflite</w:t>
          </w:r>
        </w:p>
        <w:p w14:paraId="2E6DF16A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>android/app/src/main/assets/labels.json</w:t>
          </w:r>
        </w:p>
        <w:p w14:paraId="4AD33EC8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labels.json deve contenere le tue classi, esempio:</w:t>
          </w:r>
        </w:p>
        <w:p w14:paraId="251C5F3E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["classe_1", "classe_2", "classe_3"]</w:t>
          </w:r>
        </w:p>
        <w:p w14:paraId="4C7E862B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  <w:b/>
              <w:bCs/>
            </w:rPr>
            <w:t>3. Hook useTFLite.ts</w:t>
          </w:r>
          <w:r w:rsidRPr="00EF11EB">
            <w:rPr>
              <w:rFonts w:ascii="Arial" w:hAnsi="Arial" w:cs="Arial"/>
            </w:rPr>
            <w:t xml:space="preserve"> aggiornato seguendo la guida:</w:t>
          </w:r>
        </w:p>
        <w:p w14:paraId="2CEE05C0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import { useEffect, useRef } from 'react';</w:t>
          </w:r>
        </w:p>
        <w:p w14:paraId="425F6054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import Tflite from 'react-native-tflite';</w:t>
          </w:r>
        </w:p>
        <w:p w14:paraId="5FFF5E97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</w:p>
        <w:p w14:paraId="62DCAC28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const tflite = new Tflite();</w:t>
          </w:r>
        </w:p>
        <w:p w14:paraId="46C56A8D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</w:p>
        <w:p w14:paraId="1E956BE8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export default function useTFLite() {</w:t>
          </w:r>
        </w:p>
        <w:p w14:paraId="65595E19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const isLoaded = useRef(false);</w:t>
          </w:r>
        </w:p>
        <w:p w14:paraId="307BD57A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</w:p>
        <w:p w14:paraId="19B96E7B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useEffect(() =&gt; {</w:t>
          </w:r>
        </w:p>
        <w:p w14:paraId="79D03142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  tflite.loadModel(</w:t>
          </w:r>
        </w:p>
        <w:p w14:paraId="42FEA33E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    { model: 'best_int8.tflite', labels: 'labels.json' },</w:t>
          </w:r>
        </w:p>
        <w:p w14:paraId="3DC95B83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    (err: any, res: any) =&gt; {</w:t>
          </w:r>
        </w:p>
        <w:p w14:paraId="70C89032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      if (err) console.error('Errore caricamento modello:', err);</w:t>
          </w:r>
        </w:p>
        <w:p w14:paraId="5950C5AC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      else {</w:t>
          </w:r>
        </w:p>
        <w:p w14:paraId="0ABC4CE7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lastRenderedPageBreak/>
            <w:t xml:space="preserve">          isLoaded.current = true;</w:t>
          </w:r>
        </w:p>
        <w:p w14:paraId="74DEDF3B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        console.log('Modello caricato:', res);</w:t>
          </w:r>
        </w:p>
        <w:p w14:paraId="2526C5CF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      }</w:t>
          </w:r>
        </w:p>
        <w:p w14:paraId="5B7F54EA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    }</w:t>
          </w:r>
        </w:p>
        <w:p w14:paraId="3EE9701F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</w:rPr>
            <w:t xml:space="preserve">    </w:t>
          </w:r>
          <w:r w:rsidRPr="00EF11EB">
            <w:rPr>
              <w:rFonts w:ascii="Arial" w:hAnsi="Arial" w:cs="Arial"/>
              <w:lang w:val="fr-CH"/>
            </w:rPr>
            <w:t>);</w:t>
          </w:r>
        </w:p>
        <w:p w14:paraId="1C7F2A4F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 xml:space="preserve">  }, []);</w:t>
          </w:r>
        </w:p>
        <w:p w14:paraId="5586D265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</w:p>
        <w:p w14:paraId="30424149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 xml:space="preserve">  const runDetection = (photoUri: string): Promise&lt;any[]&gt; =&gt; {</w:t>
          </w:r>
        </w:p>
        <w:p w14:paraId="78CF6A21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 xml:space="preserve">    return new Promise((resolve, reject) =&gt; {</w:t>
          </w:r>
        </w:p>
        <w:p w14:paraId="4827614F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 xml:space="preserve">      if (!isLoaded.current) return reject('Modello non caricato');</w:t>
          </w:r>
        </w:p>
        <w:p w14:paraId="29CCEE24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</w:p>
        <w:p w14:paraId="35D897C5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 xml:space="preserve">      tflite.runModelOnImage(</w:t>
          </w:r>
        </w:p>
        <w:p w14:paraId="51433F5A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 xml:space="preserve">        { path: photoUri, numResults: 10, threshold: 0.3 },</w:t>
          </w:r>
        </w:p>
        <w:p w14:paraId="1BE230EC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fr-CH"/>
            </w:rPr>
            <w:t xml:space="preserve">        </w:t>
          </w:r>
          <w:r w:rsidRPr="00EF11EB">
            <w:rPr>
              <w:rFonts w:ascii="Arial" w:hAnsi="Arial" w:cs="Arial"/>
              <w:lang w:val="de-CH"/>
            </w:rPr>
            <w:t>(err: any, results: any[]) =&gt; {</w:t>
          </w:r>
        </w:p>
        <w:p w14:paraId="4F7B7D50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 xml:space="preserve">          if (err) reject(err);</w:t>
          </w:r>
        </w:p>
        <w:p w14:paraId="4F834D03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 xml:space="preserve">          else resolve(results);</w:t>
          </w:r>
        </w:p>
        <w:p w14:paraId="7B2E5BF4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 xml:space="preserve">        }</w:t>
          </w:r>
        </w:p>
        <w:p w14:paraId="3C8AA71D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 xml:space="preserve">      );</w:t>
          </w:r>
        </w:p>
        <w:p w14:paraId="2E39C699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 xml:space="preserve">    });</w:t>
          </w:r>
        </w:p>
        <w:p w14:paraId="7984A4DC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 xml:space="preserve">  };</w:t>
          </w:r>
        </w:p>
        <w:p w14:paraId="70B57E7C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</w:p>
        <w:p w14:paraId="7DC250E8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 xml:space="preserve">  return { runDetection };</w:t>
          </w:r>
        </w:p>
        <w:p w14:paraId="22A6C9D9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>}</w:t>
          </w:r>
        </w:p>
        <w:p w14:paraId="739A3D28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b/>
              <w:bCs/>
              <w:lang w:val="de-CH"/>
            </w:rPr>
            <w:t>4. In ScannerScreen.tsx:</w:t>
          </w:r>
        </w:p>
        <w:p w14:paraId="7F2911A0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>const { runDetection } = useTFLite();</w:t>
          </w:r>
        </w:p>
        <w:p w14:paraId="65962F1E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</w:p>
        <w:p w14:paraId="4D9A85D0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>const takePhoto = async () =&gt; {</w:t>
          </w:r>
        </w:p>
        <w:p w14:paraId="3C0C5654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EF11EB">
            <w:rPr>
              <w:rFonts w:ascii="Arial" w:hAnsi="Arial" w:cs="Arial"/>
              <w:lang w:val="de-CH"/>
            </w:rPr>
            <w:t xml:space="preserve">  if (!cameraRef.current) return;</w:t>
          </w:r>
        </w:p>
        <w:p w14:paraId="40589F38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de-CH"/>
            </w:rPr>
            <w:t xml:space="preserve">  </w:t>
          </w:r>
          <w:r w:rsidRPr="00EF11EB">
            <w:rPr>
              <w:rFonts w:ascii="Arial" w:hAnsi="Arial" w:cs="Arial"/>
              <w:lang w:val="fr-CH"/>
            </w:rPr>
            <w:t>const photo = await cameraRef.current.takePictureAsync();</w:t>
          </w:r>
        </w:p>
        <w:p w14:paraId="22E104DB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 xml:space="preserve">  if (!photo) return;</w:t>
          </w:r>
        </w:p>
        <w:p w14:paraId="2D841369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</w:p>
        <w:p w14:paraId="3EE9726B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EF11EB">
            <w:rPr>
              <w:rFonts w:ascii="Arial" w:hAnsi="Arial" w:cs="Arial"/>
              <w:lang w:val="fr-CH"/>
            </w:rPr>
            <w:t xml:space="preserve">  const results = await runDetection(photo.uri);</w:t>
          </w:r>
        </w:p>
        <w:p w14:paraId="1CD75375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  <w:lang w:val="fr-CH"/>
            </w:rPr>
            <w:t xml:space="preserve">  </w:t>
          </w:r>
          <w:r w:rsidRPr="00EF11EB">
            <w:rPr>
              <w:rFonts w:ascii="Arial" w:hAnsi="Arial" w:cs="Arial"/>
            </w:rPr>
            <w:t>console.log('Rilevamenti:', results);</w:t>
          </w:r>
        </w:p>
        <w:p w14:paraId="0BA96827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 xml:space="preserve">  // results = [{ label: 'classe_1', confidence: 0.95, rect: {...} }, ...]</w:t>
          </w:r>
        </w:p>
        <w:p w14:paraId="7D0D5FEE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};</w:t>
          </w:r>
        </w:p>
        <w:p w14:paraId="05261D68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  <w:b/>
              <w:bCs/>
            </w:rPr>
            <w:t>5. Rebuild:</w:t>
          </w:r>
        </w:p>
        <w:p w14:paraId="2242E0A5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npx expo run:android</w:t>
          </w:r>
        </w:p>
        <w:p w14:paraId="7AB0E6D1" w14:textId="77777777" w:rsidR="00EF11EB" w:rsidRPr="00EF11EB" w:rsidRDefault="00EF11EB" w:rsidP="00EF11EB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F11EB">
            <w:rPr>
              <w:rFonts w:ascii="Arial" w:hAnsi="Arial" w:cs="Arial"/>
            </w:rPr>
            <w:t>Quante classi ha il tuo modello e come si chiamano? Così creiamo il labels.json corretto.</w:t>
          </w:r>
        </w:p>
        <w:p w14:paraId="7601B5CC" w14:textId="6F93C7B3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8AAA2DE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1E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EBEBA06" w:rsidR="00624F63" w:rsidRPr="001D1B3C" w:rsidRDefault="00EF11EB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utilizzato solo il sito, Ho usato l’AI per analizzare meglio il contenuto della pagina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64BD8" w14:textId="77777777" w:rsidR="00CD09D7" w:rsidRDefault="00CD09D7" w:rsidP="00DC1A1A">
      <w:pPr>
        <w:spacing w:after="0" w:line="240" w:lineRule="auto"/>
      </w:pPr>
      <w:r>
        <w:separator/>
      </w:r>
    </w:p>
    <w:p w14:paraId="52B87E33" w14:textId="77777777" w:rsidR="00CD09D7" w:rsidRDefault="00CD09D7"/>
    <w:p w14:paraId="0ACE577A" w14:textId="77777777" w:rsidR="00CD09D7" w:rsidRDefault="00CD09D7" w:rsidP="00454290"/>
  </w:endnote>
  <w:endnote w:type="continuationSeparator" w:id="0">
    <w:p w14:paraId="4A871ACC" w14:textId="77777777" w:rsidR="00CD09D7" w:rsidRDefault="00CD09D7" w:rsidP="00DC1A1A">
      <w:pPr>
        <w:spacing w:after="0" w:line="240" w:lineRule="auto"/>
      </w:pPr>
      <w:r>
        <w:continuationSeparator/>
      </w:r>
    </w:p>
    <w:p w14:paraId="3C1BE524" w14:textId="77777777" w:rsidR="00CD09D7" w:rsidRDefault="00CD09D7"/>
    <w:p w14:paraId="15327889" w14:textId="77777777" w:rsidR="00CD09D7" w:rsidRDefault="00CD09D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4C1F8" w14:textId="77777777" w:rsidR="00CD09D7" w:rsidRDefault="00CD09D7" w:rsidP="00DC1A1A">
      <w:pPr>
        <w:spacing w:after="0" w:line="240" w:lineRule="auto"/>
      </w:pPr>
      <w:r>
        <w:separator/>
      </w:r>
    </w:p>
    <w:p w14:paraId="4601FC11" w14:textId="77777777" w:rsidR="00CD09D7" w:rsidRDefault="00CD09D7"/>
    <w:p w14:paraId="55300220" w14:textId="77777777" w:rsidR="00CD09D7" w:rsidRDefault="00CD09D7" w:rsidP="00454290"/>
  </w:footnote>
  <w:footnote w:type="continuationSeparator" w:id="0">
    <w:p w14:paraId="60457481" w14:textId="77777777" w:rsidR="00CD09D7" w:rsidRDefault="00CD09D7" w:rsidP="00DC1A1A">
      <w:pPr>
        <w:spacing w:after="0" w:line="240" w:lineRule="auto"/>
      </w:pPr>
      <w:r>
        <w:continuationSeparator/>
      </w:r>
    </w:p>
    <w:p w14:paraId="63937145" w14:textId="77777777" w:rsidR="00CD09D7" w:rsidRDefault="00CD09D7"/>
    <w:p w14:paraId="2A6D604D" w14:textId="77777777" w:rsidR="00CD09D7" w:rsidRDefault="00CD09D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67B2E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10F8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172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09D7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11EB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EF11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46591"/>
    <w:rsid w:val="00167B2E"/>
    <w:rsid w:val="003B3A61"/>
    <w:rsid w:val="00455C9C"/>
    <w:rsid w:val="0063588A"/>
    <w:rsid w:val="007F4556"/>
    <w:rsid w:val="0080736A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56</TotalTime>
  <Pages>3</Pages>
  <Words>561</Words>
  <Characters>3202</Characters>
  <Application>Microsoft Office Word</Application>
  <DocSecurity>0</DocSecurity>
  <Lines>26</Lines>
  <Paragraphs>7</Paragraphs>
  <ScaleCrop>false</ScaleCrop>
  <Company>Nome Progetto: X2SevenVault</Company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7</cp:revision>
  <cp:lastPrinted>2017-03-29T10:57:00Z</cp:lastPrinted>
  <dcterms:created xsi:type="dcterms:W3CDTF">2026-01-19T09:45:00Z</dcterms:created>
  <dcterms:modified xsi:type="dcterms:W3CDTF">2026-03-11T14:36:00Z</dcterms:modified>
</cp:coreProperties>
</file>