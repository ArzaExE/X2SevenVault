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10630628" w:rsidR="005D6E86" w:rsidRPr="001D1B3C" w:rsidRDefault="00A719A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549EE4AF" w:rsidR="005D6E86" w:rsidRPr="001D1B3C" w:rsidRDefault="00421270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="005D6E86" w:rsidRPr="001D1B3C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03</w:t>
            </w:r>
            <w:r w:rsidR="005D6E86" w:rsidRPr="001D1B3C">
              <w:rPr>
                <w:rFonts w:ascii="Arial" w:hAnsi="Arial" w:cs="Arial"/>
              </w:rPr>
              <w:t>.</w:t>
            </w:r>
            <w:r w:rsidR="00A719A6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2DDAC004" w:rsidR="005D6E86" w:rsidRPr="001D1B3C" w:rsidRDefault="00A719A6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 xml:space="preserve">08:20 </w:t>
            </w:r>
            <w:r w:rsidR="005D6E86" w:rsidRPr="001D1B3C">
              <w:rPr>
                <w:rFonts w:ascii="Arial" w:hAnsi="Arial" w:cs="Arial"/>
              </w:rPr>
              <w:t xml:space="preserve">– </w:t>
            </w:r>
            <w:r>
              <w:rPr>
                <w:rFonts w:ascii="Arial" w:hAnsi="Arial" w:cs="Arial"/>
              </w:rPr>
              <w:t>11</w:t>
            </w:r>
            <w:r w:rsidR="005D6E86" w:rsidRPr="001D1B3C">
              <w:rPr>
                <w:rFonts w:ascii="Arial" w:hAnsi="Arial" w:cs="Arial"/>
              </w:rPr>
              <w:t>:</w:t>
            </w:r>
            <w:bookmarkEnd w:id="0"/>
            <w:bookmarkEnd w:id="1"/>
            <w:r>
              <w:rPr>
                <w:rFonts w:ascii="Arial" w:hAnsi="Arial" w:cs="Arial"/>
              </w:rPr>
              <w:t>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51B83148" w:rsidR="005D6E86" w:rsidRPr="001D1B3C" w:rsidRDefault="00421270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15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 w:rsidR="00A719A6">
              <w:rPr>
                <w:rFonts w:ascii="Arial" w:hAnsi="Arial" w:cs="Arial"/>
              </w:rPr>
              <w:t>15</w:t>
            </w:r>
            <w:r w:rsidR="005D6E86" w:rsidRPr="001D1B3C">
              <w:rPr>
                <w:rFonts w:ascii="Arial" w:hAnsi="Arial" w:cs="Arial"/>
              </w:rPr>
              <w:t>:</w:t>
            </w:r>
            <w:r w:rsidR="00A719A6">
              <w:rPr>
                <w:rFonts w:ascii="Arial" w:hAnsi="Arial" w:cs="Arial"/>
              </w:rPr>
              <w:t>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3BDFF3E9" w14:textId="218E6906" w:rsidR="00632B06" w:rsidRPr="001D1B3C" w:rsidRDefault="00D81B12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Oggi mi sono occupato del salvataggio delle risorse video acquisite dall’applicazione. Come primo approccio ho provato a fare un video ed estrarne i frame ma siccome è complesso ho preferito sviluppare una versione di base con unicamente la foto al posto del video. A fine giornata ho l’applicazione che scatta la foto in una cartella dedicata.</w:t>
            </w:r>
          </w:p>
        </w:tc>
      </w:tr>
      <w:bookmarkEnd w:id="2"/>
      <w:bookmarkEnd w:id="3"/>
      <w:bookmarkEnd w:id="4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627C672B" w:rsidR="00632B06" w:rsidRPr="001D1B3C" w:rsidRDefault="00D81B12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avuto dei problemi nel provare ad estrarre i frame del video, come soluzione ho preferito addottare un altro approccio. L’estrazione dei frame lo farò quando avrò un prodotto di base buono.</w:t>
            </w: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671164D6" w:rsidR="00632B06" w:rsidRPr="001D1B3C" w:rsidRDefault="00D81B12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orario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1DD4E48D" w:rsidR="00632B06" w:rsidRPr="001D1B3C" w:rsidRDefault="00D81B12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Implementazione del modello AI nell’applicazione.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332D8CA1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D63D1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81B12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3A049ACB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D81B12">
            <w:rPr>
              <w:rFonts w:ascii="Arial" w:hAnsi="Arial" w:cs="Arial"/>
            </w:rPr>
            <w:t>Claude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1F3E5B6E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81B12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81B12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5" w:name="_Hlk219186319"/>
    </w:p>
    <w:sdt>
      <w:sdtPr>
        <w:rPr>
          <w:rFonts w:ascii="Arial" w:hAnsi="Arial" w:cs="Arial"/>
        </w:rPr>
        <w:alias w:val="Prompt AI"/>
        <w:tag w:val="Prompt AI"/>
        <w:id w:val="-661308999"/>
        <w:placeholder>
          <w:docPart w:val="6043C4EFD98A4CC3927C6CBC295759B1"/>
        </w:placeholder>
        <w15:color w:val="C0C0C0"/>
      </w:sdtPr>
      <w:sdtContent>
        <w:p w14:paraId="602661E2" w14:textId="581CD29F" w:rsidR="00872C0D" w:rsidRDefault="00D81B12" w:rsidP="00872C0D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D81B12">
            <w:rPr>
              <w:rFonts w:ascii="Arial" w:hAnsi="Arial" w:cs="Arial"/>
            </w:rPr>
            <w:t>Iniziamo con la parte di React Native, mostrami come faccio a registrare un video di 5 secondi e salvarlo in una cartella apposta</w:t>
          </w:r>
        </w:p>
      </w:sdtContent>
    </w:sdt>
    <w:p w14:paraId="3B8617A2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5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490A666B" w14:textId="77777777" w:rsidR="00D81B12" w:rsidRPr="00D81B12" w:rsidRDefault="00D81B12" w:rsidP="00D81B12">
          <w:pPr>
            <w:pStyle w:val="Nessunaspaziatura"/>
            <w:rPr>
              <w:rFonts w:ascii="Arial" w:hAnsi="Arial" w:cs="Arial"/>
            </w:rPr>
          </w:pPr>
          <w:r w:rsidRPr="00D81B12">
            <w:rPr>
              <w:rFonts w:ascii="Arial" w:hAnsi="Arial" w:cs="Arial"/>
            </w:rPr>
            <w:t xml:space="preserve">Per gestire la registrazione video in React Native, la libreria standard de facto è </w:t>
          </w:r>
          <w:r w:rsidRPr="00D81B12">
            <w:rPr>
              <w:rFonts w:ascii="Arial" w:hAnsi="Arial" w:cs="Arial"/>
              <w:b/>
              <w:bCs/>
            </w:rPr>
            <w:t>react-native-vision-camera</w:t>
          </w:r>
          <w:r w:rsidRPr="00D81B12">
            <w:rPr>
              <w:rFonts w:ascii="Arial" w:hAnsi="Arial" w:cs="Arial"/>
            </w:rPr>
            <w:t>. È molto performante e permette un controllo granulare sull'hardware.</w:t>
          </w:r>
        </w:p>
        <w:p w14:paraId="2F07E52C" w14:textId="77777777" w:rsidR="00D81B12" w:rsidRPr="00D81B12" w:rsidRDefault="00D81B12" w:rsidP="00D81B12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D81B12">
            <w:rPr>
              <w:rFonts w:ascii="Arial" w:hAnsi="Arial" w:cs="Arial"/>
            </w:rPr>
            <w:t>Ecco come implementare la logica: un pulsante che, una volta premuto, avvia la registrazione, attende 5 secondi, la interrompe e salva il file nel filesystem del dispositivo.</w:t>
          </w:r>
        </w:p>
        <w:p w14:paraId="5CEF9BB4" w14:textId="77777777" w:rsidR="00D81B12" w:rsidRPr="00D81B12" w:rsidRDefault="00D81B12" w:rsidP="00D81B12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D81B12">
            <w:rPr>
              <w:rFonts w:ascii="Arial" w:hAnsi="Arial" w:cs="Arial"/>
              <w:b/>
              <w:bCs/>
            </w:rPr>
            <w:t>1. Installazione dipendenze</w:t>
          </w:r>
        </w:p>
        <w:p w14:paraId="6F35369C" w14:textId="77777777" w:rsidR="00D81B12" w:rsidRPr="00D81B12" w:rsidRDefault="00D81B12" w:rsidP="00D81B12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D81B12">
            <w:rPr>
              <w:rFonts w:ascii="Arial" w:hAnsi="Arial" w:cs="Arial"/>
            </w:rPr>
            <w:t>Dovrai installare la libreria per la camera e una per la gestione dei file (per spostarlo in una cartella specifica):</w:t>
          </w:r>
        </w:p>
        <w:p w14:paraId="677CDFED" w14:textId="77777777" w:rsidR="00D81B12" w:rsidRPr="00D81B12" w:rsidRDefault="00D81B12" w:rsidP="00D81B12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D81B12">
            <w:rPr>
              <w:rFonts w:ascii="Arial" w:hAnsi="Arial" w:cs="Arial"/>
            </w:rPr>
            <w:pict w14:anchorId="0494AB6F">
              <v:rect id="_x0000_i1043" style="width:0;height:1.5pt" o:hralign="center" o:hrstd="t" o:hrnoshade="t" o:hr="t" fillcolor="gray" stroked="f"/>
            </w:pict>
          </w:r>
        </w:p>
        <w:p w14:paraId="3CA77E9C" w14:textId="77777777" w:rsidR="00D81B12" w:rsidRPr="00D81B12" w:rsidRDefault="00D81B12" w:rsidP="00D81B12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D81B12">
            <w:rPr>
              <w:rFonts w:ascii="Arial" w:hAnsi="Arial" w:cs="Arial"/>
              <w:b/>
              <w:bCs/>
            </w:rPr>
            <w:t>2. Configurazione Permessi</w:t>
          </w:r>
        </w:p>
        <w:p w14:paraId="00B0F5A7" w14:textId="77777777" w:rsidR="00D81B12" w:rsidRPr="00D81B12" w:rsidRDefault="00D81B12" w:rsidP="00D81B12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D81B12">
            <w:rPr>
              <w:rFonts w:ascii="Arial" w:hAnsi="Arial" w:cs="Arial"/>
            </w:rPr>
            <w:t>Prima di scrivere il codice, assicurati di aver aggiunto i permessi necessari:</w:t>
          </w:r>
        </w:p>
        <w:p w14:paraId="1FCCA604" w14:textId="77777777" w:rsidR="00D81B12" w:rsidRPr="00D81B12" w:rsidRDefault="00D81B12" w:rsidP="00D81B12">
          <w:pPr>
            <w:pStyle w:val="Nessunaspaziatura"/>
            <w:numPr>
              <w:ilvl w:val="0"/>
              <w:numId w:val="22"/>
            </w:numPr>
            <w:spacing w:line="276" w:lineRule="auto"/>
            <w:rPr>
              <w:rFonts w:ascii="Arial" w:hAnsi="Arial" w:cs="Arial"/>
            </w:rPr>
          </w:pPr>
          <w:r w:rsidRPr="00D81B12">
            <w:rPr>
              <w:rFonts w:ascii="Arial" w:hAnsi="Arial" w:cs="Arial"/>
              <w:b/>
              <w:bCs/>
            </w:rPr>
            <w:t>Android:</w:t>
          </w:r>
          <w:r w:rsidRPr="00D81B12">
            <w:rPr>
              <w:rFonts w:ascii="Arial" w:hAnsi="Arial" w:cs="Arial"/>
            </w:rPr>
            <w:t xml:space="preserve"> In AndroidManifest.xml aggiungi &lt;uses-permission android:name="android.permission.CAMERA" /&gt; e &lt;uses-permission android:name="android.permission.RECORD_AUDIO" /&gt;.</w:t>
          </w:r>
        </w:p>
        <w:p w14:paraId="0909B097" w14:textId="77777777" w:rsidR="00D81B12" w:rsidRPr="00D81B12" w:rsidRDefault="00D81B12" w:rsidP="00D81B12">
          <w:pPr>
            <w:pStyle w:val="Nessunaspaziatura"/>
            <w:numPr>
              <w:ilvl w:val="0"/>
              <w:numId w:val="22"/>
            </w:numPr>
            <w:spacing w:line="276" w:lineRule="auto"/>
            <w:rPr>
              <w:rFonts w:ascii="Arial" w:hAnsi="Arial" w:cs="Arial"/>
            </w:rPr>
          </w:pPr>
          <w:r w:rsidRPr="00D81B12">
            <w:rPr>
              <w:rFonts w:ascii="Arial" w:hAnsi="Arial" w:cs="Arial"/>
              <w:b/>
              <w:bCs/>
            </w:rPr>
            <w:t>iOS:</w:t>
          </w:r>
          <w:r w:rsidRPr="00D81B12">
            <w:rPr>
              <w:rFonts w:ascii="Arial" w:hAnsi="Arial" w:cs="Arial"/>
            </w:rPr>
            <w:t xml:space="preserve"> In Info.plist aggiungi le chiavi NSCameraUsageDescription e NSMicrophoneUsageDescription.</w:t>
          </w:r>
        </w:p>
        <w:p w14:paraId="53C83442" w14:textId="77777777" w:rsidR="00D81B12" w:rsidRPr="00D81B12" w:rsidRDefault="00D81B12" w:rsidP="00D81B12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D81B12">
            <w:rPr>
              <w:rFonts w:ascii="Arial" w:hAnsi="Arial" w:cs="Arial"/>
            </w:rPr>
            <w:pict w14:anchorId="56818429">
              <v:rect id="_x0000_i1044" style="width:0;height:1.5pt" o:hralign="center" o:hrstd="t" o:hrnoshade="t" o:hr="t" fillcolor="gray" stroked="f"/>
            </w:pict>
          </w:r>
        </w:p>
        <w:p w14:paraId="4289AE4B" w14:textId="77777777" w:rsidR="00D81B12" w:rsidRPr="00D81B12" w:rsidRDefault="00D81B12" w:rsidP="00D81B12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D81B12">
            <w:rPr>
              <w:rFonts w:ascii="Arial" w:hAnsi="Arial" w:cs="Arial"/>
              <w:b/>
              <w:bCs/>
            </w:rPr>
            <w:t>3. Codice Implementation</w:t>
          </w:r>
        </w:p>
        <w:p w14:paraId="36F03B07" w14:textId="77777777" w:rsidR="00D81B12" w:rsidRPr="00D81B12" w:rsidRDefault="00D81B12" w:rsidP="00D81B12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D81B12">
            <w:rPr>
              <w:rFonts w:ascii="Arial" w:hAnsi="Arial" w:cs="Arial"/>
            </w:rPr>
            <w:t>Ecco uno schema pulito per gestire la registrazione automatica di 5 secondi.</w:t>
          </w:r>
        </w:p>
        <w:p w14:paraId="391555D5" w14:textId="77777777" w:rsidR="00D81B12" w:rsidRPr="00D81B12" w:rsidRDefault="00D81B12" w:rsidP="00D81B12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D81B12">
            <w:rPr>
              <w:rFonts w:ascii="Arial" w:hAnsi="Arial" w:cs="Arial"/>
            </w:rPr>
            <w:pict w14:anchorId="41B7F3A2">
              <v:rect id="_x0000_i1045" style="width:0;height:1.5pt" o:hralign="center" o:hrstd="t" o:hrnoshade="t" o:hr="t" fillcolor="gray" stroked="f"/>
            </w:pict>
          </w:r>
        </w:p>
        <w:p w14:paraId="028AA180" w14:textId="77777777" w:rsidR="00D81B12" w:rsidRPr="00D81B12" w:rsidRDefault="00D81B12" w:rsidP="00D81B12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D81B12">
            <w:rPr>
              <w:rFonts w:ascii="Arial" w:hAnsi="Arial" w:cs="Arial"/>
              <w:b/>
              <w:bCs/>
            </w:rPr>
            <w:t>Cosa succede in questo script:</w:t>
          </w:r>
        </w:p>
        <w:p w14:paraId="1B626C2A" w14:textId="77777777" w:rsidR="00D81B12" w:rsidRPr="00D81B12" w:rsidRDefault="00D81B12" w:rsidP="00D81B12">
          <w:pPr>
            <w:pStyle w:val="Nessunaspaziatura"/>
            <w:numPr>
              <w:ilvl w:val="0"/>
              <w:numId w:val="23"/>
            </w:numPr>
            <w:spacing w:line="276" w:lineRule="auto"/>
            <w:rPr>
              <w:rFonts w:ascii="Arial" w:hAnsi="Arial" w:cs="Arial"/>
            </w:rPr>
          </w:pPr>
          <w:r w:rsidRPr="00D81B12">
            <w:rPr>
              <w:rFonts w:ascii="Arial" w:hAnsi="Arial" w:cs="Arial"/>
              <w:b/>
              <w:bCs/>
            </w:rPr>
            <w:t>RNFS.mkdir</w:t>
          </w:r>
          <w:r w:rsidRPr="00D81B12">
            <w:rPr>
              <w:rFonts w:ascii="Arial" w:hAnsi="Arial" w:cs="Arial"/>
            </w:rPr>
            <w:t>: Crea una cartella dedicata chiamata I_Miei_Video nei documenti dell'app. È meglio non lasciarli nella cache perché il sistema operativo potrebbe cancellarli.</w:t>
          </w:r>
        </w:p>
        <w:p w14:paraId="29DC57BC" w14:textId="77777777" w:rsidR="00D81B12" w:rsidRPr="00D81B12" w:rsidRDefault="00D81B12" w:rsidP="00D81B12">
          <w:pPr>
            <w:pStyle w:val="Nessunaspaziatura"/>
            <w:numPr>
              <w:ilvl w:val="0"/>
              <w:numId w:val="23"/>
            </w:numPr>
            <w:spacing w:line="276" w:lineRule="auto"/>
            <w:rPr>
              <w:rFonts w:ascii="Arial" w:hAnsi="Arial" w:cs="Arial"/>
            </w:rPr>
          </w:pPr>
          <w:r w:rsidRPr="00D81B12">
            <w:rPr>
              <w:rFonts w:ascii="Arial" w:hAnsi="Arial" w:cs="Arial"/>
              <w:b/>
              <w:bCs/>
            </w:rPr>
            <w:t>startRecording</w:t>
          </w:r>
          <w:r w:rsidRPr="00D81B12">
            <w:rPr>
              <w:rFonts w:ascii="Arial" w:hAnsi="Arial" w:cs="Arial"/>
            </w:rPr>
            <w:t>: Avvia la cattura.</w:t>
          </w:r>
        </w:p>
        <w:p w14:paraId="051E94ED" w14:textId="77777777" w:rsidR="00D81B12" w:rsidRPr="00D81B12" w:rsidRDefault="00D81B12" w:rsidP="00D81B12">
          <w:pPr>
            <w:pStyle w:val="Nessunaspaziatura"/>
            <w:numPr>
              <w:ilvl w:val="0"/>
              <w:numId w:val="23"/>
            </w:numPr>
            <w:spacing w:line="276" w:lineRule="auto"/>
            <w:rPr>
              <w:rFonts w:ascii="Arial" w:hAnsi="Arial" w:cs="Arial"/>
            </w:rPr>
          </w:pPr>
          <w:r w:rsidRPr="00D81B12">
            <w:rPr>
              <w:rFonts w:ascii="Arial" w:hAnsi="Arial" w:cs="Arial"/>
              <w:b/>
              <w:bCs/>
            </w:rPr>
            <w:t>setTimeout</w:t>
          </w:r>
          <w:r w:rsidRPr="00D81B12">
            <w:rPr>
              <w:rFonts w:ascii="Arial" w:hAnsi="Arial" w:cs="Arial"/>
            </w:rPr>
            <w:t>: È il cuore della tua richiesta. Dopo 5000ms (5 secondi) invia il comando stopRecording.</w:t>
          </w:r>
        </w:p>
        <w:p w14:paraId="01440279" w14:textId="77777777" w:rsidR="00D81B12" w:rsidRPr="00D81B12" w:rsidRDefault="00D81B12" w:rsidP="00D81B12">
          <w:pPr>
            <w:pStyle w:val="Nessunaspaziatura"/>
            <w:numPr>
              <w:ilvl w:val="0"/>
              <w:numId w:val="23"/>
            </w:numPr>
            <w:spacing w:line="276" w:lineRule="auto"/>
            <w:rPr>
              <w:rFonts w:ascii="Arial" w:hAnsi="Arial" w:cs="Arial"/>
            </w:rPr>
          </w:pPr>
          <w:r w:rsidRPr="00D81B12">
            <w:rPr>
              <w:rFonts w:ascii="Arial" w:hAnsi="Arial" w:cs="Arial"/>
              <w:b/>
              <w:bCs/>
            </w:rPr>
            <w:lastRenderedPageBreak/>
            <w:t>onRecordingFinished</w:t>
          </w:r>
          <w:r w:rsidRPr="00D81B12">
            <w:rPr>
              <w:rFonts w:ascii="Arial" w:hAnsi="Arial" w:cs="Arial"/>
            </w:rPr>
            <w:t>: Questo callback viene attivato appena il file è pronto. Riceve il percorso temporaneo del video, che noi spostiamo nella nostra cartella usando RNFS.moveFile.</w:t>
          </w:r>
        </w:p>
        <w:p w14:paraId="291F7C2E" w14:textId="77777777" w:rsidR="00D81B12" w:rsidRPr="00D81B12" w:rsidRDefault="00D81B12" w:rsidP="00D81B12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D81B12">
            <w:rPr>
              <w:rFonts w:ascii="Arial" w:hAnsi="Arial" w:cs="Arial"/>
              <w:b/>
              <w:bCs/>
            </w:rPr>
            <w:t>Prossimo step?</w:t>
          </w:r>
        </w:p>
        <w:p w14:paraId="37EBA83C" w14:textId="77777777" w:rsidR="00D81B12" w:rsidRPr="00D81B12" w:rsidRDefault="00D81B12" w:rsidP="00D81B12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D81B12">
            <w:rPr>
              <w:rFonts w:ascii="Arial" w:hAnsi="Arial" w:cs="Arial"/>
            </w:rPr>
            <w:t xml:space="preserve">Una volta che hai il file salvato nel path destinationPath, sei pronto per inviarlo al backend Python. Vuoi che approfondiamo come strutturare la </w:t>
          </w:r>
          <w:r w:rsidRPr="00D81B12">
            <w:rPr>
              <w:rFonts w:ascii="Arial" w:hAnsi="Arial" w:cs="Arial"/>
              <w:b/>
              <w:bCs/>
            </w:rPr>
            <w:t>funzione di upload</w:t>
          </w:r>
          <w:r w:rsidRPr="00D81B12">
            <w:rPr>
              <w:rFonts w:ascii="Arial" w:hAnsi="Arial" w:cs="Arial"/>
            </w:rPr>
            <w:t xml:space="preserve"> per mandare il file al tuo script Python?</w:t>
          </w:r>
        </w:p>
        <w:p w14:paraId="7601B5CC" w14:textId="66A1DBA0" w:rsidR="00624F63" w:rsidRPr="00872C0D" w:rsidRDefault="00000000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</w:p>
      </w:sdtContent>
    </w:sdt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0C934356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81B12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1ADD0C4B" w:rsidR="00624F63" w:rsidRPr="001D1B3C" w:rsidRDefault="00D81B12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Avrei consultato la documentazione ufficiale di React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B46F3B" w14:textId="77777777" w:rsidR="00FF17C5" w:rsidRDefault="00FF17C5" w:rsidP="00DC1A1A">
      <w:pPr>
        <w:spacing w:after="0" w:line="240" w:lineRule="auto"/>
      </w:pPr>
      <w:r>
        <w:separator/>
      </w:r>
    </w:p>
    <w:p w14:paraId="051C258B" w14:textId="77777777" w:rsidR="00FF17C5" w:rsidRDefault="00FF17C5"/>
    <w:p w14:paraId="23D909AF" w14:textId="77777777" w:rsidR="00FF17C5" w:rsidRDefault="00FF17C5" w:rsidP="00454290"/>
  </w:endnote>
  <w:endnote w:type="continuationSeparator" w:id="0">
    <w:p w14:paraId="591D1AFF" w14:textId="77777777" w:rsidR="00FF17C5" w:rsidRDefault="00FF17C5" w:rsidP="00DC1A1A">
      <w:pPr>
        <w:spacing w:after="0" w:line="240" w:lineRule="auto"/>
      </w:pPr>
      <w:r>
        <w:continuationSeparator/>
      </w:r>
    </w:p>
    <w:p w14:paraId="4CA17DAE" w14:textId="77777777" w:rsidR="00FF17C5" w:rsidRDefault="00FF17C5"/>
    <w:p w14:paraId="6A5F5C44" w14:textId="77777777" w:rsidR="00FF17C5" w:rsidRDefault="00FF17C5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16C02697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719A6">
          <w:rPr>
            <w:rFonts w:ascii="Arial" w:hAnsi="Arial" w:cs="Arial"/>
          </w:rPr>
          <w:t xml:space="preserve"> X2SevenVault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05934D" w14:textId="77777777" w:rsidR="00FF17C5" w:rsidRDefault="00FF17C5" w:rsidP="00DC1A1A">
      <w:pPr>
        <w:spacing w:after="0" w:line="240" w:lineRule="auto"/>
      </w:pPr>
      <w:r>
        <w:separator/>
      </w:r>
    </w:p>
    <w:p w14:paraId="55F0C052" w14:textId="77777777" w:rsidR="00FF17C5" w:rsidRDefault="00FF17C5"/>
    <w:p w14:paraId="100EF158" w14:textId="77777777" w:rsidR="00FF17C5" w:rsidRDefault="00FF17C5" w:rsidP="00454290"/>
  </w:footnote>
  <w:footnote w:type="continuationSeparator" w:id="0">
    <w:p w14:paraId="3E07D547" w14:textId="77777777" w:rsidR="00FF17C5" w:rsidRDefault="00FF17C5" w:rsidP="00DC1A1A">
      <w:pPr>
        <w:spacing w:after="0" w:line="240" w:lineRule="auto"/>
      </w:pPr>
      <w:r>
        <w:continuationSeparator/>
      </w:r>
    </w:p>
    <w:p w14:paraId="4D8DCADA" w14:textId="77777777" w:rsidR="00FF17C5" w:rsidRDefault="00FF17C5"/>
    <w:p w14:paraId="53ABE0AA" w14:textId="77777777" w:rsidR="00FF17C5" w:rsidRDefault="00FF17C5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461D944D" w:rsidR="007C13BA" w:rsidRPr="00A719A6" w:rsidRDefault="00A719A6" w:rsidP="00454290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Christian Arzani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41FE"/>
    <w:multiLevelType w:val="multilevel"/>
    <w:tmpl w:val="C86C6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440CF5"/>
    <w:multiLevelType w:val="multilevel"/>
    <w:tmpl w:val="9BFC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7"/>
  </w:num>
  <w:num w:numId="2" w16cid:durableId="1967395049">
    <w:abstractNumId w:val="15"/>
  </w:num>
  <w:num w:numId="3" w16cid:durableId="560798018">
    <w:abstractNumId w:val="18"/>
  </w:num>
  <w:num w:numId="4" w16cid:durableId="456266356">
    <w:abstractNumId w:val="7"/>
  </w:num>
  <w:num w:numId="5" w16cid:durableId="1952517828">
    <w:abstractNumId w:val="21"/>
  </w:num>
  <w:num w:numId="6" w16cid:durableId="482088381">
    <w:abstractNumId w:val="3"/>
  </w:num>
  <w:num w:numId="7" w16cid:durableId="1543905248">
    <w:abstractNumId w:val="19"/>
  </w:num>
  <w:num w:numId="8" w16cid:durableId="1594119998">
    <w:abstractNumId w:val="11"/>
  </w:num>
  <w:num w:numId="9" w16cid:durableId="849562418">
    <w:abstractNumId w:val="8"/>
  </w:num>
  <w:num w:numId="10" w16cid:durableId="1199708427">
    <w:abstractNumId w:val="10"/>
  </w:num>
  <w:num w:numId="11" w16cid:durableId="1046024604">
    <w:abstractNumId w:val="16"/>
  </w:num>
  <w:num w:numId="12" w16cid:durableId="1521582063">
    <w:abstractNumId w:val="2"/>
  </w:num>
  <w:num w:numId="13" w16cid:durableId="1400208319">
    <w:abstractNumId w:val="6"/>
  </w:num>
  <w:num w:numId="14" w16cid:durableId="1121418896">
    <w:abstractNumId w:val="13"/>
  </w:num>
  <w:num w:numId="15" w16cid:durableId="198932241">
    <w:abstractNumId w:val="9"/>
  </w:num>
  <w:num w:numId="16" w16cid:durableId="419378984">
    <w:abstractNumId w:val="14"/>
  </w:num>
  <w:num w:numId="17" w16cid:durableId="1159079366">
    <w:abstractNumId w:val="22"/>
  </w:num>
  <w:num w:numId="18" w16cid:durableId="495001252">
    <w:abstractNumId w:val="12"/>
  </w:num>
  <w:num w:numId="19" w16cid:durableId="289753360">
    <w:abstractNumId w:val="20"/>
  </w:num>
  <w:num w:numId="20" w16cid:durableId="657273719">
    <w:abstractNumId w:val="5"/>
  </w:num>
  <w:num w:numId="21" w16cid:durableId="1527209842">
    <w:abstractNumId w:val="1"/>
  </w:num>
  <w:num w:numId="22" w16cid:durableId="315308639">
    <w:abstractNumId w:val="4"/>
  </w:num>
  <w:num w:numId="23" w16cid:durableId="338435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1270"/>
    <w:rsid w:val="00425EF1"/>
    <w:rsid w:val="00426D79"/>
    <w:rsid w:val="0043247E"/>
    <w:rsid w:val="00451327"/>
    <w:rsid w:val="004535D0"/>
    <w:rsid w:val="0045409B"/>
    <w:rsid w:val="00454290"/>
    <w:rsid w:val="00455C9C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C0989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1E0D"/>
    <w:rsid w:val="00A43907"/>
    <w:rsid w:val="00A46ABB"/>
    <w:rsid w:val="00A474AD"/>
    <w:rsid w:val="00A475CE"/>
    <w:rsid w:val="00A53A38"/>
    <w:rsid w:val="00A56E6A"/>
    <w:rsid w:val="00A57414"/>
    <w:rsid w:val="00A601F0"/>
    <w:rsid w:val="00A67F0D"/>
    <w:rsid w:val="00A719A6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346D"/>
    <w:rsid w:val="00AB3E69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07D82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6E5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01737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24E0"/>
    <w:rsid w:val="00D77673"/>
    <w:rsid w:val="00D77955"/>
    <w:rsid w:val="00D81950"/>
    <w:rsid w:val="00D81B12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0FF17C5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semiHidden/>
    <w:unhideWhenUsed/>
    <w:rsid w:val="00D81B1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6043C4EFD98A4CC3927C6CBC295759B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382732C-0748-43DF-94A9-7792792359FC}"/>
      </w:docPartPr>
      <w:docPartBody>
        <w:p w:rsidR="00DE4EBE" w:rsidRDefault="0080736A" w:rsidP="0080736A">
          <w:pPr>
            <w:pStyle w:val="6043C4EFD98A4CC3927C6CBC295759B11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3B3A61"/>
    <w:rsid w:val="00455C9C"/>
    <w:rsid w:val="0063588A"/>
    <w:rsid w:val="007F4556"/>
    <w:rsid w:val="0080736A"/>
    <w:rsid w:val="00A41E0D"/>
    <w:rsid w:val="00BD7FB8"/>
    <w:rsid w:val="00BE72BC"/>
    <w:rsid w:val="00DE2402"/>
    <w:rsid w:val="00DE4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6043C4EFD98A4CC3927C6CBC295759B11">
    <w:name w:val="6043C4EFD98A4CC3927C6CBC295759B1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8</TotalTime>
  <Pages>3</Pages>
  <Words>502</Words>
  <Characters>2865</Characters>
  <Application>Microsoft Office Word</Application>
  <DocSecurity>0</DocSecurity>
  <Lines>23</Lines>
  <Paragraphs>6</Paragraphs>
  <ScaleCrop>false</ScaleCrop>
  <Company>Nome Progetto: X2SevenVault</Company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yku197@cpt.local</cp:lastModifiedBy>
  <cp:revision>9</cp:revision>
  <cp:lastPrinted>2017-03-29T10:57:00Z</cp:lastPrinted>
  <dcterms:created xsi:type="dcterms:W3CDTF">2026-01-19T09:45:00Z</dcterms:created>
  <dcterms:modified xsi:type="dcterms:W3CDTF">2026-03-10T14:44:00Z</dcterms:modified>
</cp:coreProperties>
</file>