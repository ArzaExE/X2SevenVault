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7FEF68A" w:rsidR="005D6E86" w:rsidRPr="001D1B3C" w:rsidRDefault="001B22E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04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D71610" w14:textId="77777777" w:rsidR="00632B06" w:rsidRDefault="001B22E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dedicato la giornata alla documentazione, ho scritto i capitoli d’implementazione dell’applicazione mobile e ho quasi finito quello dedicato all’allenamento del modello AI.</w:t>
            </w:r>
          </w:p>
          <w:p w14:paraId="3BDFF3E9" w14:textId="13B1F5E9" w:rsidR="001B22EA" w:rsidRPr="001D1B3C" w:rsidRDefault="001B22E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scritto i capitoli: terzo train, struttura del progetto, gestione dei permessi, modulo nativo expo-yolo, integrazione del modello AI nell’APP, Navigazione al risultato, integrazione Firebase, Schermata risultato.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CD8B52" w:rsidR="00632B06" w:rsidRPr="001D1B3C" w:rsidRDefault="001B22E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ritardo, a questo punto avrei dovuto già aver fatto i test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61FD962" w:rsidR="00632B06" w:rsidRPr="001D1B3C" w:rsidRDefault="001B22E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capitolo sull’allenamento dell’AI e iniziare e (finire) il capitolo sulla dashboard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177801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22E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D24A248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1B22EA">
            <w:rPr>
              <w:rFonts w:ascii="Arial" w:hAnsi="Arial" w:cs="Arial"/>
            </w:rPr>
            <w:t>DeepSeek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A66DBD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22E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22E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728A8170" w:rsidR="00872C0D" w:rsidRDefault="001B22EA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B22EA">
            <w:rPr>
              <w:rFonts w:ascii="Arial" w:hAnsi="Arial" w:cs="Arial"/>
            </w:rPr>
            <w:t>Mi spieghi qual?ê lo scopo di train, val e test nel training del modello AI? Molto brevemente in 3 frasi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7FAB0053" w:rsidR="00624F63" w:rsidRPr="00872C0D" w:rsidRDefault="001B22E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B22EA">
            <w:rPr>
              <w:rFonts w:ascii="Arial" w:hAnsi="Arial" w:cs="Arial"/>
            </w:rPr>
            <w:t>Lo scopo di **train** è addestrare il modello facendogli apprendere i pattern dai dati etichettati. Il **validation set** serve a regolare gli iperparametri e prevenire l’overfitting, valutando il modello durante l’addestramento su dati mai visti. Il **test set** fornisce una stima finale e imparziale delle prestazioni del modello su dati nuovi, simulando l’uso reale.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AFA7E22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22E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B22E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5B5A230" w:rsidR="00624F63" w:rsidRPr="001D1B3C" w:rsidRDefault="001B22E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su internet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DED7E" w14:textId="77777777" w:rsidR="00317865" w:rsidRDefault="00317865" w:rsidP="00DC1A1A">
      <w:pPr>
        <w:spacing w:after="0" w:line="240" w:lineRule="auto"/>
      </w:pPr>
      <w:r>
        <w:separator/>
      </w:r>
    </w:p>
    <w:p w14:paraId="0E9D0252" w14:textId="77777777" w:rsidR="00317865" w:rsidRDefault="00317865"/>
    <w:p w14:paraId="386ECDE5" w14:textId="77777777" w:rsidR="00317865" w:rsidRDefault="00317865" w:rsidP="00454290"/>
  </w:endnote>
  <w:endnote w:type="continuationSeparator" w:id="0">
    <w:p w14:paraId="08DC9040" w14:textId="77777777" w:rsidR="00317865" w:rsidRDefault="00317865" w:rsidP="00DC1A1A">
      <w:pPr>
        <w:spacing w:after="0" w:line="240" w:lineRule="auto"/>
      </w:pPr>
      <w:r>
        <w:continuationSeparator/>
      </w:r>
    </w:p>
    <w:p w14:paraId="10968D2B" w14:textId="77777777" w:rsidR="00317865" w:rsidRDefault="00317865"/>
    <w:p w14:paraId="7AB25AA6" w14:textId="77777777" w:rsidR="00317865" w:rsidRDefault="0031786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DE161" w14:textId="77777777" w:rsidR="00317865" w:rsidRDefault="00317865" w:rsidP="00DC1A1A">
      <w:pPr>
        <w:spacing w:after="0" w:line="240" w:lineRule="auto"/>
      </w:pPr>
      <w:r>
        <w:separator/>
      </w:r>
    </w:p>
    <w:p w14:paraId="2A1C0076" w14:textId="77777777" w:rsidR="00317865" w:rsidRDefault="00317865"/>
    <w:p w14:paraId="0F4A6784" w14:textId="77777777" w:rsidR="00317865" w:rsidRDefault="00317865" w:rsidP="00454290"/>
  </w:footnote>
  <w:footnote w:type="continuationSeparator" w:id="0">
    <w:p w14:paraId="1279466D" w14:textId="77777777" w:rsidR="00317865" w:rsidRDefault="00317865" w:rsidP="00DC1A1A">
      <w:pPr>
        <w:spacing w:after="0" w:line="240" w:lineRule="auto"/>
      </w:pPr>
      <w:r>
        <w:continuationSeparator/>
      </w:r>
    </w:p>
    <w:p w14:paraId="518F854F" w14:textId="77777777" w:rsidR="00317865" w:rsidRDefault="00317865"/>
    <w:p w14:paraId="09FA0D02" w14:textId="77777777" w:rsidR="00317865" w:rsidRDefault="0031786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2EA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786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2F4F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5F61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465F61"/>
    <w:rsid w:val="00583810"/>
    <w:rsid w:val="0063588A"/>
    <w:rsid w:val="007F4556"/>
    <w:rsid w:val="0080736A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8</TotalTime>
  <Pages>2</Pages>
  <Words>286</Words>
  <Characters>1636</Characters>
  <Application>Microsoft Office Word</Application>
  <DocSecurity>0</DocSecurity>
  <Lines>13</Lines>
  <Paragraphs>3</Paragraphs>
  <ScaleCrop>false</ScaleCrop>
  <Company>Nome Progetto: X2SevenVault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6</cp:revision>
  <cp:lastPrinted>2017-03-29T10:57:00Z</cp:lastPrinted>
  <dcterms:created xsi:type="dcterms:W3CDTF">2026-01-19T09:45:00Z</dcterms:created>
  <dcterms:modified xsi:type="dcterms:W3CDTF">2026-04-20T13:17:00Z</dcterms:modified>
</cp:coreProperties>
</file>